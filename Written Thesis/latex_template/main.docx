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header2.xml" ContentType="application/vnd.openxmlformats-officedocument.wordprocessingml.head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footer12.xml" ContentType="application/vnd.openxmlformats-officedocument.wordprocessingml.footer+xml"/>
  <Default Extension="jpg" ContentType="image/jpg"/>
  <Override PartName="/word/header8.xml" ContentType="application/vnd.openxmlformats-officedocument.wordprocessingml.head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header11.xml" ContentType="application/vnd.openxmlformats-officedocument.wordprocessingml.header+xml"/>
  <Override PartName="/word/footer16.xml" ContentType="application/vnd.openxmlformats-officedocument.wordprocessingml.foot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13.xml" ContentType="application/vnd.openxmlformats-officedocument.wordprocessingml.header+xml"/>
  <Override PartName="/word/footer18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15.xml" ContentType="application/vnd.openxmlformats-officedocument.wordprocessingml.header+xml"/>
  <Override PartName="/word/footer20.xml" ContentType="application/vnd.openxmlformats-officedocument.wordprocessingml.footer+xml"/>
  <Override PartName="/word/header16.xml" ContentType="application/vnd.openxmlformats-officedocument.wordprocessingml.header+xml"/>
  <Override PartName="/word/footer21.xml" ContentType="application/vnd.openxmlformats-officedocument.wordprocessingml.footer+xml"/>
  <Override PartName="/word/header17.xml" ContentType="application/vnd.openxmlformats-officedocument.wordprocessingml.header+xml"/>
  <Override PartName="/word/footer22.xml" ContentType="application/vnd.openxmlformats-officedocument.wordprocessingml.footer+xml"/>
  <Override PartName="/word/header18.xml" ContentType="application/vnd.openxmlformats-officedocument.wordprocessingml.header+xml"/>
  <Override PartName="/word/footer23.xml" ContentType="application/vnd.openxmlformats-officedocument.wordprocessingml.footer+xml"/>
  <Override PartName="/word/header19.xml" ContentType="application/vnd.openxmlformats-officedocument.wordprocessingml.header+xml"/>
  <Override PartName="/word/footer24.xml" ContentType="application/vnd.openxmlformats-officedocument.wordprocessingml.footer+xml"/>
  <Override PartName="/word/header20.xml" ContentType="application/vnd.openxmlformats-officedocument.wordprocessingml.header+xml"/>
  <Override PartName="/word/footer25.xml" ContentType="application/vnd.openxmlformats-officedocument.wordprocessingml.footer+xml"/>
  <Override PartName="/word/header21.xml" ContentType="application/vnd.openxmlformats-officedocument.wordprocessingml.header+xml"/>
  <Override PartName="/word/footer26.xml" ContentType="application/vnd.openxmlformats-officedocument.wordprocessingml.footer+xml"/>
  <Override PartName="/word/header22.xml" ContentType="application/vnd.openxmlformats-officedocument.wordprocessingml.header+xml"/>
  <Override PartName="/word/footer27.xml" ContentType="application/vnd.openxmlformats-officedocument.wordprocessingml.footer+xml"/>
  <Override PartName="/word/header23.xml" ContentType="application/vnd.openxmlformats-officedocument.wordprocessingml.header+xml"/>
  <Override PartName="/word/footer28.xml" ContentType="application/vnd.openxmlformats-officedocument.wordprocessingml.footer+xml"/>
  <Override PartName="/word/header24.xml" ContentType="application/vnd.openxmlformats-officedocument.wordprocessingml.header+xml"/>
  <Override PartName="/word/footer29.xml" ContentType="application/vnd.openxmlformats-officedocument.wordprocessingml.footer+xml"/>
  <Override PartName="/word/header25.xml" ContentType="application/vnd.openxmlformats-officedocument.wordprocessingml.header+xml"/>
  <Override PartName="/word/footer30.xml" ContentType="application/vnd.openxmlformats-officedocument.wordprocessingml.footer+xml"/>
  <Override PartName="/word/header26.xml" ContentType="application/vnd.openxmlformats-officedocument.wordprocessingml.header+xml"/>
  <Override PartName="/word/footer31.xml" ContentType="application/vnd.openxmlformats-officedocument.wordprocessingml.footer+xml"/>
  <Override PartName="/word/header27.xml" ContentType="application/vnd.openxmlformats-officedocument.wordprocessingml.header+xml"/>
  <Override PartName="/word/footer32.xml" ContentType="application/vnd.openxmlformats-officedocument.wordprocessingml.footer+xml"/>
  <Override PartName="/word/header28.xml" ContentType="application/vnd.openxmlformats-officedocument.wordprocessingml.header+xml"/>
  <Override PartName="/word/footer33.xml" ContentType="application/vnd.openxmlformats-officedocument.wordprocessingml.footer+xml"/>
  <Override PartName="/word/header29.xml" ContentType="application/vnd.openxmlformats-officedocument.wordprocessingml.header+xml"/>
  <Override PartName="/word/footer34.xml" ContentType="application/vnd.openxmlformats-officedocument.wordprocessingml.footer+xml"/>
  <Override PartName="/word/header30.xml" ContentType="application/vnd.openxmlformats-officedocument.wordprocessingml.header+xml"/>
  <Override PartName="/word/footer35.xml" ContentType="application/vnd.openxmlformats-officedocument.wordprocessingml.footer+xml"/>
  <Override PartName="/word/header31.xml" ContentType="application/vnd.openxmlformats-officedocument.wordprocessingml.header+xml"/>
  <Override PartName="/word/footer36.xml" ContentType="application/vnd.openxmlformats-officedocument.wordprocessingml.footer+xml"/>
  <Override PartName="/word/header32.xml" ContentType="application/vnd.openxmlformats-officedocument.wordprocessingml.header+xml"/>
  <Override PartName="/word/footer37.xml" ContentType="application/vnd.openxmlformats-officedocument.wordprocessingml.footer+xml"/>
  <Override PartName="/word/header33.xml" ContentType="application/vnd.openxmlformats-officedocument.wordprocessingml.header+xml"/>
  <Override PartName="/word/footer38.xml" ContentType="application/vnd.openxmlformats-officedocument.wordprocessingml.footer+xml"/>
  <Override PartName="/word/header34.xml" ContentType="application/vnd.openxmlformats-officedocument.wordprocessingml.header+xml"/>
  <Override PartName="/word/footer39.xml" ContentType="application/vnd.openxmlformats-officedocument.wordprocessingml.footer+xml"/>
  <Override PartName="/word/header35.xml" ContentType="application/vnd.openxmlformats-officedocument.wordprocessingml.header+xml"/>
  <Override PartName="/word/footer40.xml" ContentType="application/vnd.openxmlformats-officedocument.wordprocessingml.footer+xml"/>
  <Override PartName="/word/header36.xml" ContentType="application/vnd.openxmlformats-officedocument.wordprocessingml.header+xml"/>
  <Override PartName="/word/footer41.xml" ContentType="application/vnd.openxmlformats-officedocument.wordprocessingml.footer+xml"/>
  <Override PartName="/word/header37.xml" ContentType="application/vnd.openxmlformats-officedocument.wordprocessingml.header+xml"/>
  <Override PartName="/word/footer42.xml" ContentType="application/vnd.openxmlformats-officedocument.wordprocessingml.footer+xml"/>
  <Override PartName="/word/header38.xml" ContentType="application/vnd.openxmlformats-officedocument.wordprocessingml.header+xml"/>
  <Override PartName="/word/footer43.xml" ContentType="application/vnd.openxmlformats-officedocument.wordprocessingml.footer+xml"/>
  <Override PartName="/word/header39.xml" ContentType="application/vnd.openxmlformats-officedocument.wordprocessingml.header+xml"/>
  <Override PartName="/word/footer44.xml" ContentType="application/vnd.openxmlformats-officedocument.wordprocessingml.footer+xml"/>
  <Override PartName="/word/header40.xml" ContentType="application/vnd.openxmlformats-officedocument.wordprocessingml.header+xml"/>
  <Override PartName="/word/footer45.xml" ContentType="application/vnd.openxmlformats-officedocument.wordprocessingml.footer+xml"/>
  <Override PartName="/word/header41.xml" ContentType="application/vnd.openxmlformats-officedocument.wordprocessingml.header+xml"/>
  <Override PartName="/word/footer46.xml" ContentType="application/vnd.openxmlformats-officedocument.wordprocessingml.footer+xml"/>
  <Override PartName="/word/header42.xml" ContentType="application/vnd.openxmlformats-officedocument.wordprocessingml.header+xml"/>
  <Override PartName="/word/footer47.xml" ContentType="application/vnd.openxmlformats-officedocument.wordprocessingml.footer+xml"/>
  <Override PartName="/word/header43.xml" ContentType="application/vnd.openxmlformats-officedocument.wordprocessingml.header+xml"/>
  <Override PartName="/word/footer48.xml" ContentType="application/vnd.openxmlformats-officedocument.wordprocessingml.footer+xml"/>
  <Override PartName="/word/header44.xml" ContentType="application/vnd.openxmlformats-officedocument.wordprocessingml.header+xml"/>
  <Override PartName="/word/footer49.xml" ContentType="application/vnd.openxmlformats-officedocument.wordprocessingml.footer+xml"/>
  <Override PartName="/word/header45.xml" ContentType="application/vnd.openxmlformats-officedocument.wordprocessingml.header+xml"/>
  <Override PartName="/word/footer50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45" w:after="0" w:line="240" w:lineRule="auto"/>
        <w:ind w:left="3301" w:right="2822"/>
        <w:jc w:val="center"/>
        <w:rPr>
          <w:rFonts w:ascii="Times New Roman" w:hAnsi="Times New Roman" w:cs="Times New Roman" w:eastAsia="Times New Roman"/>
          <w:sz w:val="34"/>
          <w:szCs w:val="34"/>
        </w:rPr>
      </w:pPr>
      <w:rPr/>
      <w:hyperlink r:id="rId5">
        <w:r>
          <w:rPr>
            <w:rFonts w:ascii="Times New Roman" w:hAnsi="Times New Roman" w:cs="Times New Roman" w:eastAsia="Times New Roman"/>
            <w:sz w:val="34"/>
            <w:szCs w:val="34"/>
            <w:spacing w:val="0"/>
            <w:w w:val="137"/>
          </w:rPr>
          <w:t>B</w:t>
        </w:r>
        <w:r>
          <w:rPr>
            <w:rFonts w:ascii="Times New Roman" w:hAnsi="Times New Roman" w:cs="Times New Roman" w:eastAsia="Times New Roman"/>
            <w:sz w:val="34"/>
            <w:szCs w:val="34"/>
            <w:spacing w:val="-31"/>
            <w:w w:val="137"/>
          </w:rPr>
          <w:t>a</w:t>
        </w:r>
        <w:r>
          <w:rPr>
            <w:rFonts w:ascii="Times New Roman" w:hAnsi="Times New Roman" w:cs="Times New Roman" w:eastAsia="Times New Roman"/>
            <w:sz w:val="34"/>
            <w:szCs w:val="34"/>
            <w:spacing w:val="0"/>
            <w:w w:val="137"/>
          </w:rPr>
          <w:t>tes</w:t>
        </w:r>
        <w:r>
          <w:rPr>
            <w:rFonts w:ascii="Times New Roman" w:hAnsi="Times New Roman" w:cs="Times New Roman" w:eastAsia="Times New Roman"/>
            <w:sz w:val="34"/>
            <w:szCs w:val="34"/>
            <w:spacing w:val="16"/>
            <w:w w:val="137"/>
          </w:rPr>
          <w:t> </w:t>
        </w:r>
        <w:r>
          <w:rPr>
            <w:rFonts w:ascii="Times New Roman" w:hAnsi="Times New Roman" w:cs="Times New Roman" w:eastAsia="Times New Roman"/>
            <w:sz w:val="34"/>
            <w:szCs w:val="34"/>
            <w:spacing w:val="0"/>
            <w:w w:val="137"/>
          </w:rPr>
          <w:t>College</w:t>
        </w:r>
        <w:r>
          <w:rPr>
            <w:rFonts w:ascii="Times New Roman" w:hAnsi="Times New Roman" w:cs="Times New Roman" w:eastAsia="Times New Roman"/>
            <w:sz w:val="34"/>
            <w:szCs w:val="34"/>
            <w:spacing w:val="0"/>
            <w:w w:val="100"/>
          </w:rPr>
        </w:r>
      </w:hyperlink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611" w:right="3132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24"/>
        </w:rPr>
        <w:t>Senior</w:t>
      </w:r>
      <w:r>
        <w:rPr>
          <w:rFonts w:ascii="Times New Roman" w:hAnsi="Times New Roman" w:cs="Times New Roman" w:eastAsia="Times New Roman"/>
          <w:sz w:val="28"/>
          <w:szCs w:val="28"/>
          <w:spacing w:val="66"/>
          <w:w w:val="12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4"/>
        </w:rPr>
        <w:t>Thesis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58" w:lineRule="exact"/>
        <w:ind w:left="569" w:right="-20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group style="position:absolute;margin-left:108pt;margin-top:-11.180106pt;width:415.913pt;height:.1pt;mso-position-horizontal-relative:page;mso-position-vertical-relative:paragraph;z-index:-4233" coordorigin="2160,-224" coordsize="8318,2">
            <v:shape style="position:absolute;left:2160;top:-224;width:8318;height:2" coordorigin="2160,-224" coordsize="8318,0" path="m2160,-224l10478,-224e" filled="f" stroked="t" strokeweight="1.517pt" strokecolor="#000000">
              <v:path arrowok="t"/>
            </v:shape>
          </v:group>
          <w10:wrap type="none"/>
        </w:pict>
      </w:r>
      <w:r>
        <w:rPr/>
        <w:pict>
          <v:group style="position:absolute;margin-left:108pt;margin-top:46.724895pt;width:415.913pt;height:.1pt;mso-position-horizontal-relative:page;mso-position-vertical-relative:paragraph;z-index:-4232" coordorigin="2160,934" coordsize="8318,2">
            <v:shape style="position:absolute;left:2160;top:934;width:8318;height:2" coordorigin="2160,934" coordsize="8318,0" path="m2160,934l10478,934e" filled="f" stroked="t" strokeweight="1.517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Me</w:t>
      </w:r>
      <w:r>
        <w:rPr>
          <w:rFonts w:ascii="Times New Roman" w:hAnsi="Times New Roman" w:cs="Times New Roman" w:eastAsia="Times New Roman"/>
          <w:sz w:val="41"/>
          <w:szCs w:val="41"/>
          <w:spacing w:val="-15"/>
          <w:w w:val="113"/>
          <w:b/>
          <w:bCs/>
        </w:rPr>
        <w:t>c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hanics</w:t>
      </w:r>
      <w:r>
        <w:rPr>
          <w:rFonts w:ascii="Times New Roman" w:hAnsi="Times New Roman" w:cs="Times New Roman" w:eastAsia="Times New Roman"/>
          <w:sz w:val="41"/>
          <w:szCs w:val="41"/>
          <w:spacing w:val="49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Si</w:t>
      </w:r>
      <w:r>
        <w:rPr>
          <w:rFonts w:ascii="Times New Roman" w:hAnsi="Times New Roman" w:cs="Times New Roman" w:eastAsia="Times New Roman"/>
          <w:sz w:val="41"/>
          <w:szCs w:val="41"/>
          <w:spacing w:val="-15"/>
          <w:w w:val="113"/>
          <w:b/>
          <w:bCs/>
        </w:rPr>
        <w:t>m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ulations</w:t>
      </w:r>
      <w:r>
        <w:rPr>
          <w:rFonts w:ascii="Times New Roman" w:hAnsi="Times New Roman" w:cs="Times New Roman" w:eastAsia="Times New Roman"/>
          <w:sz w:val="41"/>
          <w:szCs w:val="41"/>
          <w:spacing w:val="56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Using</w:t>
      </w:r>
      <w:r>
        <w:rPr>
          <w:rFonts w:ascii="Times New Roman" w:hAnsi="Times New Roman" w:cs="Times New Roman" w:eastAsia="Times New Roman"/>
          <w:sz w:val="41"/>
          <w:szCs w:val="41"/>
          <w:spacing w:val="6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J</w:t>
      </w:r>
      <w:r>
        <w:rPr>
          <w:rFonts w:ascii="Times New Roman" w:hAnsi="Times New Roman" w:cs="Times New Roman" w:eastAsia="Times New Roman"/>
          <w:sz w:val="41"/>
          <w:szCs w:val="41"/>
          <w:spacing w:val="-12"/>
          <w:w w:val="113"/>
          <w:b/>
          <w:bCs/>
        </w:rPr>
        <w:t>a</w:t>
      </w:r>
      <w:r>
        <w:rPr>
          <w:rFonts w:ascii="Times New Roman" w:hAnsi="Times New Roman" w:cs="Times New Roman" w:eastAsia="Times New Roman"/>
          <w:sz w:val="41"/>
          <w:szCs w:val="41"/>
          <w:spacing w:val="-25"/>
          <w:w w:val="119"/>
          <w:b/>
          <w:bCs/>
        </w:rPr>
        <w:t>v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2"/>
          <w:b/>
          <w:bCs/>
        </w:rPr>
        <w:t>as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4"/>
          <w:b/>
          <w:bCs/>
        </w:rPr>
        <w:t>cript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420"/>
        </w:sectPr>
      </w:pPr>
      <w:rPr/>
    </w:p>
    <w:p>
      <w:pPr>
        <w:spacing w:before="15" w:after="0" w:line="240" w:lineRule="auto"/>
        <w:ind w:left="127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6"/>
          <w:w w:val="118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2"/>
          <w:i/>
        </w:rPr>
        <w:t>uthor: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1276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hyperlink r:id="rId6">
        <w:r>
          <w:rPr>
            <w:rFonts w:ascii="Times New Roman" w:hAnsi="Times New Roman" w:cs="Times New Roman" w:eastAsia="Times New Roman"/>
            <w:sz w:val="24"/>
            <w:szCs w:val="24"/>
            <w:spacing w:val="-6"/>
            <w:w w:val="100"/>
          </w:rPr>
          <w:t>P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eter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 </w:t>
        </w:r>
        <w:r>
          <w:rPr>
            <w:rFonts w:ascii="Times New Roman" w:hAnsi="Times New Roman" w:cs="Times New Roman" w:eastAsia="Times New Roman"/>
            <w:sz w:val="24"/>
            <w:szCs w:val="24"/>
            <w:spacing w:val="12"/>
            <w:w w:val="100"/>
          </w:rPr>
          <w:t> 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2"/>
          </w:rPr>
          <w:t>Krieg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</w:r>
      </w:hyperlink>
    </w:p>
    <w:p>
      <w:pPr>
        <w:spacing w:before="15" w:after="0" w:line="240" w:lineRule="auto"/>
        <w:ind w:left="46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18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dvisor: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Gene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2"/>
        </w:rPr>
        <w:t>Clough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420"/>
          <w:cols w:num="2" w:equalWidth="0">
            <w:col w:w="2456" w:space="4219"/>
            <w:col w:w="214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5" w:after="0" w:line="315" w:lineRule="auto"/>
        <w:ind w:left="1782" w:right="130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esent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artment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Physics,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Bates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6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96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5"/>
          <w:i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5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Partial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8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ulfi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lment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qui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ements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4"/>
          <w:i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4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1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1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6"/>
          <w:i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96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1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1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Bachelor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5"/>
          <w:i/>
        </w:rPr>
        <w:t>Scien</w:t>
      </w:r>
      <w:r>
        <w:rPr>
          <w:rFonts w:ascii="Times New Roman" w:hAnsi="Times New Roman" w:cs="Times New Roman" w:eastAsia="Times New Roman"/>
          <w:sz w:val="24"/>
          <w:szCs w:val="24"/>
          <w:spacing w:val="-12"/>
          <w:w w:val="105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1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15" w:right="3314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Lewiston,</w:t>
      </w:r>
      <w:r>
        <w:rPr>
          <w:rFonts w:ascii="Times New Roman" w:hAnsi="Times New Roman" w:cs="Times New Roman" w:eastAsia="Times New Roman"/>
          <w:sz w:val="24"/>
          <w:szCs w:val="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2"/>
        </w:rPr>
        <w:t>Maine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6" w:after="0" w:line="240" w:lineRule="auto"/>
        <w:ind w:left="3601" w:right="312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Dece</w:t>
      </w:r>
      <w:r>
        <w:rPr>
          <w:rFonts w:ascii="Times New Roman" w:hAnsi="Times New Roman" w:cs="Times New Roman" w:eastAsia="Times New Roman"/>
          <w:sz w:val="24"/>
          <w:szCs w:val="24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1st,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97"/>
        </w:rPr>
        <w:t>2014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05.899477pt;height:105.9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42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58" w:lineRule="exact"/>
        <w:ind w:left="1974" w:right="-20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spacing w:val="0"/>
          <w:w w:val="114"/>
          <w:b/>
          <w:bCs/>
        </w:rPr>
        <w:t>Declaration</w:t>
      </w:r>
      <w:r>
        <w:rPr>
          <w:rFonts w:ascii="Times New Roman" w:hAnsi="Times New Roman" w:cs="Times New Roman" w:eastAsia="Times New Roman"/>
          <w:sz w:val="41"/>
          <w:szCs w:val="41"/>
          <w:spacing w:val="40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41"/>
          <w:szCs w:val="41"/>
          <w:spacing w:val="8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4"/>
          <w:b/>
          <w:bCs/>
        </w:rPr>
        <w:t>Authorship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I,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eter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Krieg,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declare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titled,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‘Me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anics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2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ascript’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9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wn.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confirm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7"/>
        </w:rPr>
        <w:t>that: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4" w:lineRule="auto"/>
        <w:ind w:left="1025" w:right="83" w:firstLine="-216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2"/>
          <w:szCs w:val="12"/>
          <w:spacing w:val="0"/>
          <w:w w:val="25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spacing w:val="33"/>
          <w:w w:val="25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done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olly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mainly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candidature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resear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degree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College.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34" w:lineRule="auto"/>
        <w:ind w:left="1025" w:right="82" w:firstLine="-216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2"/>
          <w:szCs w:val="12"/>
          <w:spacing w:val="0"/>
          <w:w w:val="25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spacing w:val="33"/>
          <w:w w:val="25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submitted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degree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qual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ification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institution,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clearly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stated.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34" w:lineRule="auto"/>
        <w:ind w:left="1025" w:right="82" w:firstLine="-216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2"/>
          <w:szCs w:val="12"/>
          <w:spacing w:val="0"/>
          <w:w w:val="25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spacing w:val="33"/>
          <w:w w:val="25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consulted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published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clearly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</w:rPr>
        <w:t>at-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tributed.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34" w:lineRule="auto"/>
        <w:ind w:left="1025" w:right="83" w:firstLine="-216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2"/>
          <w:szCs w:val="12"/>
          <w:spacing w:val="0"/>
          <w:w w:val="25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spacing w:val="33"/>
          <w:w w:val="25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quoted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exception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quotations,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tirely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ork.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81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2"/>
          <w:szCs w:val="12"/>
          <w:spacing w:val="0"/>
          <w:w w:val="25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spacing w:val="33"/>
          <w:w w:val="25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wledged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main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sources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help.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34" w:lineRule="auto"/>
        <w:ind w:left="1025" w:right="82" w:firstLine="-216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2"/>
          <w:szCs w:val="12"/>
          <w:spacing w:val="0"/>
          <w:w w:val="25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spacing w:val="33"/>
          <w:w w:val="25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done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yself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joi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tly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made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clear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exactly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done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trib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9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ted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yself.</w:t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08pt;margin-top:16.725523pt;width:272.728pt;height:.1pt;mso-position-horizontal-relative:page;mso-position-vertical-relative:paragraph;z-index:-4231" coordorigin="2160,335" coordsize="5455,2">
            <v:shape style="position:absolute;left:2160;top:335;width:5455;height:2" coordorigin="2160,335" coordsize="5455,0" path="m2160,335l7615,335e" filled="f" stroked="t" strokeweight=".4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Signed: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8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08pt;margin-top:17.625526pt;width:272.728pt;height:.1pt;mso-position-horizontal-relative:page;mso-position-vertical-relative:paragraph;z-index:-4230" coordorigin="2160,353" coordsize="5455,2">
            <v:shape style="position:absolute;left:2160;top:353;width:5455;height:2" coordorigin="2160,353" coordsize="5455,0" path="m2160,353l7615,353e" filled="f" stroked="t" strokeweight=".4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Date: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footer="1116" w:header="0" w:top="1580" w:bottom="1300" w:left="1680" w:right="1300"/>
          <w:footerReference w:type="default" r:id="rId8"/>
          <w:pgSz w:w="11920" w:h="16860"/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3669" w:right="326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COLLEGE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92" w:lineRule="exact"/>
        <w:ind w:left="3485" w:right="3159" w:firstLine="3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41"/>
          <w:szCs w:val="41"/>
          <w:spacing w:val="-10"/>
          <w:w w:val="119"/>
          <w:i/>
        </w:rPr>
        <w:t>A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1"/>
          <w:i/>
        </w:rPr>
        <w:t>bst</w:t>
      </w:r>
      <w:r>
        <w:rPr>
          <w:rFonts w:ascii="Times New Roman" w:hAnsi="Times New Roman" w:cs="Times New Roman" w:eastAsia="Times New Roman"/>
          <w:sz w:val="41"/>
          <w:szCs w:val="41"/>
          <w:spacing w:val="-20"/>
          <w:w w:val="106"/>
          <w:i/>
        </w:rPr>
        <w:t>r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5"/>
          <w:i/>
        </w:rPr>
        <w:t>act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5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Departme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5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helor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Sciences</w:t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403" w:right="200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15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hanics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5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15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6"/>
          <w:w w:val="115"/>
          <w:b/>
          <w:bCs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901" w:right="350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Krieg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4" w:lineRule="auto"/>
        <w:ind w:left="480" w:right="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outlines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programming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necessary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phe-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nomena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programm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6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1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aScript,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wser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HTML5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API.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Please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visit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hyperlink r:id="rId10">
        <w:r>
          <w:rPr>
            <w:rFonts w:ascii="Times New Roman" w:hAnsi="Times New Roman" w:cs="Times New Roman" w:eastAsia="Times New Roman"/>
            <w:sz w:val="22"/>
            <w:szCs w:val="22"/>
            <w:spacing w:val="-6"/>
            <w:w w:val="110"/>
          </w:rPr>
          <w:t>h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31"/>
          </w:rPr>
          <w:t>ttp://</w:t>
        </w:r>
        <w:r>
          <w:rPr>
            <w:rFonts w:ascii="Times New Roman" w:hAnsi="Times New Roman" w:cs="Times New Roman" w:eastAsia="Times New Roman"/>
            <w:sz w:val="22"/>
            <w:szCs w:val="22"/>
            <w:spacing w:val="7"/>
            <w:w w:val="131"/>
          </w:rPr>
          <w:t>p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08"/>
          </w:rPr>
          <w:t>eterkrieg.com/thesis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08"/>
          </w:rPr>
          <w:t> </w:t>
        </w:r>
      </w:hyperlink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view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ulations.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estigates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topic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2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ic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99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estigates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kinematics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aer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5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dy-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namic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ag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balls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ouncing.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orbiting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stigates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Kepler’s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2nd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planetary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third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exam-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ines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tum,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torque,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Newton’s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rotation.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Mar w:footer="0" w:header="0" w:top="1580" w:bottom="280" w:left="1680" w:right="1340"/>
          <w:footerReference w:type="default" r:id="rId9"/>
          <w:pgSz w:w="11920" w:h="16860"/>
        </w:sectPr>
      </w:pPr>
      <w:rPr/>
    </w:p>
    <w:p>
      <w:pPr>
        <w:spacing w:before="32" w:after="0" w:line="240" w:lineRule="auto"/>
        <w:ind w:left="2989" w:right="-20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spacing w:val="-20"/>
          <w:w w:val="119"/>
          <w:i/>
        </w:rPr>
        <w:t>A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2"/>
          <w:i/>
        </w:rPr>
        <w:t>ckno</w:t>
      </w:r>
      <w:r>
        <w:rPr>
          <w:rFonts w:ascii="Times New Roman" w:hAnsi="Times New Roman" w:cs="Times New Roman" w:eastAsia="Times New Roman"/>
          <w:sz w:val="41"/>
          <w:szCs w:val="41"/>
          <w:spacing w:val="21"/>
          <w:w w:val="102"/>
          <w:i/>
        </w:rPr>
        <w:t>w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90"/>
          <w:i/>
        </w:rPr>
        <w:t>l</w:t>
      </w:r>
      <w:r>
        <w:rPr>
          <w:rFonts w:ascii="Times New Roman" w:hAnsi="Times New Roman" w:cs="Times New Roman" w:eastAsia="Times New Roman"/>
          <w:sz w:val="41"/>
          <w:szCs w:val="41"/>
          <w:spacing w:val="-21"/>
          <w:w w:val="102"/>
          <w:i/>
        </w:rPr>
        <w:t>e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4"/>
          <w:i/>
        </w:rPr>
        <w:t>dgements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14" w:lineRule="auto"/>
        <w:ind w:left="480" w:right="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foremost,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advisor,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Gene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Clough.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Gene,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thank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guidance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ideas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encourage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throu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ghout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mester.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appreciate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patience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dedication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me–I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discussing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problems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feel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relie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alking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our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office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ok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8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ertaini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I’m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ving.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Professor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Hong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Lin,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ultiple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di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86"/>
        </w:rPr>
        <w:t>ff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ere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Professor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thoroughly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explaining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con-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cepts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letting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oks.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Additionall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6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Professor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Mark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Semon,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outlining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formatting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requireme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Bates.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Ladd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Library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staff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helping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resear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5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Gunn,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wrote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template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uses.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formatting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aesthetics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thanks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inputted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pare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encouraging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throughout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whole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cess,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trying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understand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doing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thank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ds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classmates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sup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8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orted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ork.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43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Lastly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online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resources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ding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hall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along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particularly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useful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2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problems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encou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tered.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3"/>
          <w:pgMar w:footer="1116" w:header="0" w:top="1480" w:bottom="1300" w:left="1680" w:right="1340"/>
          <w:footerReference w:type="default" r:id="rId11"/>
          <w:pgSz w:w="11920" w:h="168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37" w:lineRule="exact"/>
        <w:ind w:left="480" w:right="6206"/>
        <w:jc w:val="both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w w:val="113"/>
          <w:b/>
          <w:bCs/>
        </w:rPr>
        <w:t>Co</w:t>
      </w:r>
      <w:r>
        <w:rPr>
          <w:rFonts w:ascii="Times New Roman" w:hAnsi="Times New Roman" w:cs="Times New Roman" w:eastAsia="Times New Roman"/>
          <w:sz w:val="49"/>
          <w:szCs w:val="49"/>
          <w:spacing w:val="-15"/>
          <w:w w:val="113"/>
          <w:b/>
          <w:bCs/>
        </w:rPr>
        <w:t>n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9"/>
          <w:b/>
          <w:bCs/>
        </w:rPr>
        <w:t>te</w:t>
      </w:r>
      <w:r>
        <w:rPr>
          <w:rFonts w:ascii="Times New Roman" w:hAnsi="Times New Roman" w:cs="Times New Roman" w:eastAsia="Times New Roman"/>
          <w:sz w:val="49"/>
          <w:szCs w:val="49"/>
          <w:spacing w:val="-15"/>
          <w:w w:val="119"/>
          <w:b/>
          <w:bCs/>
        </w:rPr>
        <w:t>n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23"/>
          <w:b/>
          <w:bCs/>
        </w:rPr>
        <w:t>ts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20" w:lineRule="atLeast"/>
        <w:ind w:left="480" w:right="10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Declaration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Authorship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Abstract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                  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ii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14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kn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14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wledgeme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4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iii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8"/>
          <w:b/>
          <w:bCs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18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8"/>
          <w:b/>
          <w:bCs/>
        </w:rPr>
        <w:t>te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18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8"/>
          <w:b/>
          <w:bCs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8"/>
          <w:b/>
          <w:bCs/>
        </w:rPr>
        <w:t>             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22"/>
          <w:szCs w:val="22"/>
          <w:spacing w:val="59"/>
          <w:w w:val="118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8"/>
          <w:b/>
          <w:bCs/>
        </w:rPr>
        <w:t>iv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455" w:right="706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w w:val="112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2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  <w:b/>
          <w:bCs/>
        </w:rPr>
        <w:t>tr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6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duction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807" w:right="-20"/>
        <w:jc w:val="left"/>
        <w:tabs>
          <w:tab w:pos="1300" w:val="left"/>
          <w:tab w:pos="4420" w:val="left"/>
          <w:tab w:pos="86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0.1</w:t>
      </w:r>
      <w:r>
        <w:rPr>
          <w:rFonts w:ascii="Times New Roman" w:hAnsi="Times New Roman" w:cs="Times New Roman" w:eastAsia="Times New Roman"/>
          <w:sz w:val="22"/>
          <w:szCs w:val="22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ulation?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767.279968" w:type="dxa"/>
      </w:tblPr>
      <w:tblGrid/>
      <w:tr>
        <w:trPr>
          <w:trHeight w:val="327" w:hRule="exact"/>
        </w:trPr>
        <w:tc>
          <w:tcPr>
            <w:tcW w:w="412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40" w:right="-20"/>
              <w:jc w:val="left"/>
              <w:tabs>
                <w:tab w:pos="540" w:val="left"/>
              </w:tabs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0.2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5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Meth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7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of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7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7"/>
              </w:rPr>
              <w:t>r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6"/>
                <w:w w:val="107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7"/>
              </w:rPr>
              <w:t>ducing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7"/>
                <w:w w:val="107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6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ulation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5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9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144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355" w:hRule="exact"/>
        </w:trPr>
        <w:tc>
          <w:tcPr>
            <w:tcW w:w="412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42" w:right="-20"/>
              <w:jc w:val="left"/>
              <w:tabs>
                <w:tab w:pos="1240" w:val="left"/>
              </w:tabs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0.2.1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5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The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6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5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9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144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</w:tbl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18" w:after="0" w:line="240" w:lineRule="auto"/>
        <w:ind w:left="480" w:right="-20"/>
        <w:jc w:val="left"/>
        <w:tabs>
          <w:tab w:pos="800" w:val="left"/>
          <w:tab w:pos="86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-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Some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14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-58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807" w:right="-20"/>
        <w:jc w:val="left"/>
        <w:tabs>
          <w:tab w:pos="1300" w:val="left"/>
          <w:tab w:pos="86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1.1</w:t>
      </w:r>
      <w:r>
        <w:rPr>
          <w:rFonts w:ascii="Times New Roman" w:hAnsi="Times New Roman" w:cs="Times New Roman" w:eastAsia="Times New Roman"/>
          <w:sz w:val="22"/>
          <w:szCs w:val="22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Bouncing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767.279968" w:type="dxa"/>
      </w:tblPr>
      <w:tblGrid/>
      <w:tr>
        <w:trPr>
          <w:trHeight w:val="327" w:hRule="exact"/>
        </w:trPr>
        <w:tc>
          <w:tcPr>
            <w:tcW w:w="43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1"/>
              </w:rPr>
              <w:t>1.2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05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112" w:right="-54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More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anced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Ball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6"/>
              </w:rPr>
              <w:t>Boun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99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6"/>
              </w:rPr>
              <w:t>in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99"/>
              </w:rPr>
              <w:t>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3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199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291" w:hRule="exact"/>
        </w:trPr>
        <w:tc>
          <w:tcPr>
            <w:tcW w:w="43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305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112" w:right="-20"/>
              <w:jc w:val="left"/>
              <w:tabs>
                <w:tab w:pos="800" w:val="left"/>
              </w:tabs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1.2.1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5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Ba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6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kground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6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ysics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3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18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199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9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291" w:hRule="exact"/>
        </w:trPr>
        <w:tc>
          <w:tcPr>
            <w:tcW w:w="43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305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112" w:right="-20"/>
              <w:jc w:val="left"/>
              <w:tabs>
                <w:tab w:pos="800" w:val="left"/>
              </w:tabs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1.2.2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5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The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6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3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19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9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10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291" w:hRule="exact"/>
        </w:trPr>
        <w:tc>
          <w:tcPr>
            <w:tcW w:w="43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1"/>
              </w:rPr>
              <w:t>1.3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05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11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Multiple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Balls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Bouncing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3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18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9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11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355" w:hRule="exact"/>
        </w:trPr>
        <w:tc>
          <w:tcPr>
            <w:tcW w:w="43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305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112" w:right="-20"/>
              <w:jc w:val="left"/>
              <w:tabs>
                <w:tab w:pos="800" w:val="left"/>
              </w:tabs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1.3.1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5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The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6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3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19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9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12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</w:tbl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18" w:after="0" w:line="240" w:lineRule="auto"/>
        <w:ind w:left="480" w:right="-20"/>
        <w:jc w:val="left"/>
        <w:tabs>
          <w:tab w:pos="800" w:val="left"/>
          <w:tab w:pos="8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-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14"/>
          <w:b/>
          <w:bCs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ulating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Orbits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15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807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2.1</w:t>
      </w:r>
      <w:r>
        <w:rPr>
          <w:rFonts w:ascii="Times New Roman" w:hAnsi="Times New Roman" w:cs="Times New Roman" w:eastAsia="Times New Roman"/>
          <w:sz w:val="22"/>
          <w:szCs w:val="22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8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8"/>
        </w:rPr>
        <w:t>ath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1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767.279968" w:type="dxa"/>
      </w:tblPr>
      <w:tblGrid/>
      <w:tr>
        <w:trPr>
          <w:trHeight w:val="327" w:hRule="exact"/>
        </w:trPr>
        <w:tc>
          <w:tcPr>
            <w:tcW w:w="1115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4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1"/>
              </w:rPr>
              <w:t>2.1.1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25" w:type="dxa"/>
            <w:gridSpan w:val="6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125" w:right="-9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Ba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6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kground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15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6"/>
                <w:w w:val="115"/>
              </w:rPr>
              <w:t>h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1"/>
              </w:rPr>
              <w:t>ysics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3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1" w:after="0" w:line="240" w:lineRule="auto"/>
              <w:ind w:left="9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15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291" w:hRule="exact"/>
        </w:trPr>
        <w:tc>
          <w:tcPr>
            <w:tcW w:w="1115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42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1"/>
              </w:rPr>
              <w:t>2.1.2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25" w:type="dxa"/>
            <w:gridSpan w:val="6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12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The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6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3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21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9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16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291" w:hRule="exact"/>
        </w:trPr>
        <w:tc>
          <w:tcPr>
            <w:tcW w:w="50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1"/>
              </w:rPr>
              <w:t>2.2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56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Esca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7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8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el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6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ci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6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3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21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9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19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355" w:hRule="exact"/>
        </w:trPr>
        <w:tc>
          <w:tcPr>
            <w:tcW w:w="50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1"/>
              </w:rPr>
              <w:t>2.3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56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Kepler’s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6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ws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5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3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21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9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23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</w:tbl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18" w:after="0" w:line="240" w:lineRule="auto"/>
        <w:ind w:left="480" w:right="-20"/>
        <w:jc w:val="left"/>
        <w:tabs>
          <w:tab w:pos="800" w:val="left"/>
          <w:tab w:pos="8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-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15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Motion</w:t>
      </w:r>
      <w:r>
        <w:rPr>
          <w:rFonts w:ascii="Times New Roman" w:hAnsi="Times New Roman" w:cs="Times New Roman" w:eastAsia="Times New Roman"/>
          <w:sz w:val="22"/>
          <w:szCs w:val="22"/>
          <w:spacing w:val="-56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b/>
          <w:bCs/>
        </w:rPr>
        <w:t>28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807" w:right="-20"/>
        <w:jc w:val="left"/>
        <w:tabs>
          <w:tab w:pos="1300" w:val="left"/>
          <w:tab w:pos="46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2"/>
          <w:szCs w:val="22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tum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orque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807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3.2</w:t>
      </w:r>
      <w:r>
        <w:rPr>
          <w:rFonts w:ascii="Times New Roman" w:hAnsi="Times New Roman" w:cs="Times New Roman" w:eastAsia="Times New Roman"/>
          <w:sz w:val="22"/>
          <w:szCs w:val="22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-20"/>
        <w:jc w:val="left"/>
        <w:tabs>
          <w:tab w:pos="800" w:val="left"/>
          <w:tab w:pos="8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-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Conclusion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34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80" w:right="-20"/>
        <w:jc w:val="left"/>
        <w:tabs>
          <w:tab w:pos="8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ull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13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Listings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4"/>
          <w:w w:val="113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rom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Ch.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-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36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80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A.1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#1: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2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Bouncing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1116" w:top="1580" w:bottom="1300" w:left="1680" w:right="1280"/>
          <w:pgSz w:w="11920" w:h="16860"/>
        </w:sectPr>
      </w:pPr>
      <w:rPr/>
    </w:p>
    <w:p>
      <w:pPr>
        <w:spacing w:before="61" w:after="0" w:line="240" w:lineRule="auto"/>
        <w:ind w:left="480" w:right="-20"/>
        <w:jc w:val="left"/>
        <w:tabs>
          <w:tab w:pos="86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Contents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2" w:after="0" w:line="40" w:lineRule="exact"/>
        <w:jc w:val="left"/>
        <w:rPr>
          <w:sz w:val="4"/>
          <w:szCs w:val="4"/>
        </w:rPr>
      </w:pPr>
      <w:rPr/>
      <w:r>
        <w:rPr>
          <w:sz w:val="4"/>
          <w:szCs w:val="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480" w:type="dxa"/>
      </w:tblPr>
      <w:tblGrid/>
      <w:tr>
        <w:trPr>
          <w:trHeight w:val="662" w:hRule="exact"/>
        </w:trPr>
        <w:tc>
          <w:tcPr>
            <w:tcW w:w="560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27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A.2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6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ulation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25"/>
              </w:rPr>
              <w:t>#2: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8"/>
                <w:w w:val="125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More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12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anced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Ball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Bouncing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 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5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8" w:type="dxa"/>
            <w:tcBorders>
              <w:top w:val="single" w:sz="3.184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9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37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355" w:hRule="exact"/>
        </w:trPr>
        <w:tc>
          <w:tcPr>
            <w:tcW w:w="560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327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A.3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Si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-6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ulation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25"/>
              </w:rPr>
              <w:t>#3: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28"/>
                <w:w w:val="125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Multiple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Balls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Bouncing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1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20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34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8" w:lineRule="exact"/>
              <w:ind w:left="90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  <w:t>38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spacing w:val="0"/>
                <w:w w:val="100"/>
              </w:rPr>
            </w:r>
          </w:p>
        </w:tc>
      </w:tr>
    </w:tbl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18" w:after="0" w:line="240" w:lineRule="auto"/>
        <w:ind w:left="480" w:right="-20"/>
        <w:jc w:val="left"/>
        <w:tabs>
          <w:tab w:pos="8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ull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13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Listings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4"/>
          <w:w w:val="113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rom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Ch.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-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40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80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B.1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#4: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2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80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B.2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#5: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2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Esca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80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B.3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#6: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2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Kepler’s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2nd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-20"/>
        <w:jc w:val="left"/>
        <w:tabs>
          <w:tab w:pos="8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ull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13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Listings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4"/>
          <w:w w:val="113"/>
          <w:b/>
          <w:bCs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  <w:b/>
          <w:bCs/>
        </w:rPr>
        <w:t>rom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Ch.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-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44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80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C.1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</w:rPr>
        <w:t>#7: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</w:rPr>
        <w:t>Rotational</w:t>
      </w:r>
      <w:r>
        <w:rPr>
          <w:rFonts w:ascii="Times New Roman" w:hAnsi="Times New Roman" w:cs="Times New Roman" w:eastAsia="Times New Roman"/>
          <w:sz w:val="22"/>
          <w:szCs w:val="22"/>
          <w:spacing w:val="-25"/>
          <w:w w:val="11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80" w:right="-20"/>
        <w:jc w:val="left"/>
        <w:tabs>
          <w:tab w:pos="8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Bibliograp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4"/>
          <w:b/>
          <w:bCs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b/>
          <w:bCs/>
        </w:rPr>
        <w:t>46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footer="0" w:header="0" w:top="900" w:bottom="280" w:left="1680" w:right="1280"/>
          <w:footerReference w:type="default" r:id="rId12"/>
          <w:pgSz w:w="11920" w:h="168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7" w:lineRule="exact"/>
        <w:ind w:left="480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w w:val="111"/>
          <w:b/>
          <w:bCs/>
        </w:rPr>
        <w:t>I</w:t>
      </w:r>
      <w:r>
        <w:rPr>
          <w:rFonts w:ascii="Times New Roman" w:hAnsi="Times New Roman" w:cs="Times New Roman" w:eastAsia="Times New Roman"/>
          <w:sz w:val="49"/>
          <w:szCs w:val="49"/>
          <w:spacing w:val="-15"/>
          <w:w w:val="111"/>
          <w:b/>
          <w:bCs/>
        </w:rPr>
        <w:t>n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5"/>
          <w:b/>
          <w:bCs/>
        </w:rPr>
        <w:t>tr</w:t>
      </w:r>
      <w:r>
        <w:rPr>
          <w:rFonts w:ascii="Times New Roman" w:hAnsi="Times New Roman" w:cs="Times New Roman" w:eastAsia="Times New Roman"/>
          <w:sz w:val="49"/>
          <w:szCs w:val="49"/>
          <w:spacing w:val="16"/>
          <w:w w:val="115"/>
          <w:b/>
          <w:bCs/>
        </w:rPr>
        <w:t>o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5"/>
          <w:b/>
          <w:bCs/>
        </w:rPr>
        <w:t>duction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tabs>
          <w:tab w:pos="12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0.1</w:t>
      </w:r>
      <w:r>
        <w:rPr>
          <w:rFonts w:ascii="Times New Roman" w:hAnsi="Times New Roman" w:cs="Times New Roman" w:eastAsia="Times New Roman"/>
          <w:sz w:val="28"/>
          <w:szCs w:val="28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8"/>
          <w:b/>
          <w:bCs/>
        </w:rPr>
        <w:t>What</w:t>
      </w:r>
      <w:r>
        <w:rPr>
          <w:rFonts w:ascii="Times New Roman" w:hAnsi="Times New Roman" w:cs="Times New Roman" w:eastAsia="Times New Roman"/>
          <w:sz w:val="28"/>
          <w:szCs w:val="28"/>
          <w:spacing w:val="25"/>
          <w:w w:val="118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28"/>
          <w:szCs w:val="28"/>
          <w:spacing w:val="6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5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9"/>
          <w:b/>
          <w:bCs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-11"/>
          <w:w w:val="119"/>
          <w:b/>
          <w:bCs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9"/>
          <w:b/>
          <w:bCs/>
        </w:rPr>
        <w:t>ysics</w:t>
      </w:r>
      <w:r>
        <w:rPr>
          <w:rFonts w:ascii="Times New Roman" w:hAnsi="Times New Roman" w:cs="Times New Roman" w:eastAsia="Times New Roman"/>
          <w:sz w:val="28"/>
          <w:szCs w:val="28"/>
          <w:spacing w:val="25"/>
          <w:w w:val="119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Si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15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ulation?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42" w:firstLine="345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pur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ulations,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3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deling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ecific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realistically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ossible.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differ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i/>
        </w:rPr>
        <w:t>animation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7"/>
          <w:i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seen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predictable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represe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tations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displ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Animations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analagous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script: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</w:rPr>
        <w:t>matter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1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times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vie,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ulations,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hand,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adap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conditions,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partly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cesses.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brings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topic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dynamic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static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animation.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amic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ecause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viewing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run,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feedba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infl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uenc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outcome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ulation.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requires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illusion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Almost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pro-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media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uses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accomplish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Resear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hers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7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1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7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ok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realistic,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60-100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frames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ything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far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uman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detect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“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hop-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piness”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eople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can’t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detect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ything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faster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frames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second,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media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faster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9"/>
        </w:rPr>
        <w:t>that,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1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exception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w-motion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videogra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5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48" w:right="414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center"/>
        <w:spacing w:after="0"/>
        <w:sectPr>
          <w:pgMar w:footer="0" w:header="0" w:top="1580" w:bottom="280" w:left="1680" w:right="1340"/>
          <w:footerReference w:type="default" r:id="rId13"/>
          <w:pgSz w:w="11920" w:h="16860"/>
        </w:sectPr>
      </w:pPr>
      <w:rPr/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3" w:after="0" w:line="240" w:lineRule="auto"/>
        <w:ind w:left="480" w:right="2772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0.2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7"/>
          <w:b/>
          <w:bCs/>
        </w:rPr>
        <w:t>Meth</w:t>
      </w:r>
      <w:r>
        <w:rPr>
          <w:rFonts w:ascii="Times New Roman" w:hAnsi="Times New Roman" w:cs="Times New Roman" w:eastAsia="Times New Roman"/>
          <w:sz w:val="28"/>
          <w:szCs w:val="28"/>
          <w:spacing w:val="11"/>
          <w:w w:val="117"/>
          <w:b/>
          <w:bCs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7"/>
          <w:b/>
          <w:bCs/>
        </w:rPr>
        <w:t>ds</w:t>
      </w:r>
      <w:r>
        <w:rPr>
          <w:rFonts w:ascii="Times New Roman" w:hAnsi="Times New Roman" w:cs="Times New Roman" w:eastAsia="Times New Roman"/>
          <w:sz w:val="28"/>
          <w:szCs w:val="28"/>
          <w:spacing w:val="27"/>
          <w:w w:val="117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8"/>
          <w:szCs w:val="28"/>
          <w:spacing w:val="6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Pr</w:t>
      </w:r>
      <w:r>
        <w:rPr>
          <w:rFonts w:ascii="Times New Roman" w:hAnsi="Times New Roman" w:cs="Times New Roman" w:eastAsia="Times New Roman"/>
          <w:sz w:val="28"/>
          <w:szCs w:val="28"/>
          <w:spacing w:val="11"/>
          <w:w w:val="115"/>
          <w:b/>
          <w:bCs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ducing</w:t>
      </w:r>
      <w:r>
        <w:rPr>
          <w:rFonts w:ascii="Times New Roman" w:hAnsi="Times New Roman" w:cs="Times New Roman" w:eastAsia="Times New Roman"/>
          <w:sz w:val="28"/>
          <w:szCs w:val="28"/>
          <w:spacing w:val="39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5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Si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15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  <w:b/>
          <w:bCs/>
        </w:rPr>
        <w:t>ulation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24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108pt;margin-top:268.232452pt;width:425.2017pt;height:95.5031pt;mso-position-horizontal-relative:page;mso-position-vertical-relative:paragraph;z-index:-4229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differ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greatly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animations.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vies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cart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example,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erate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displ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ying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another,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displ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illu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My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ulations,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viding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i/>
        </w:rPr>
        <w:t>information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8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frame,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viding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how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animation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instructions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passed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HTML5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API,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seen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wser.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instructio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tead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eries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images,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far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file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d,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example.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ad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9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tage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ded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ulations.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similar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steps,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simplified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6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3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frames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2" w:lineRule="exact"/>
        <w:ind w:left="480" w:right="235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ulation,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os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iti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  <w:i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ende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  <w:i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plying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hanging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applied,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satisfied,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rendered,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displ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seen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wser.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edded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page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9"/>
          <w:i/>
        </w:rPr>
        <w:t>&lt;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9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as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9"/>
          <w:i/>
        </w:rPr>
        <w:t>&gt;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tag,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tag.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eleme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ecified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ordi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uses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pixels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unit.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orie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tation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as,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differs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traditio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cartesian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ordinate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system.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2"/>
          <w:pgMar w:header="1018" w:footer="0" w:top="1260" w:bottom="280" w:left="1680" w:right="1140"/>
          <w:headerReference w:type="default" r:id="rId14"/>
          <w:footerReference w:type="default" r:id="rId15"/>
          <w:pgSz w:w="11920" w:h="16860"/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27.205pt;height:115.26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22" w:after="0" w:line="249" w:lineRule="auto"/>
        <w:ind w:left="879" w:right="46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3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ord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inate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system.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visible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white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rectangle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default.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sample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1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oi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(20,30)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clarification.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duce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realistic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ulation,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ultiple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fact,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hie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desired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outl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kil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API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capable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running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instructions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kly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ossible.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640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0.2.1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2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12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3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542" w:lineRule="exact"/>
        <w:ind w:left="480" w:right="55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hose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write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8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ascript.</w:t>
      </w:r>
      <w:r>
        <w:rPr>
          <w:rFonts w:ascii="Times New Roman" w:hAnsi="Times New Roman" w:cs="Times New Roman" w:eastAsia="Times New Roman"/>
          <w:sz w:val="22"/>
          <w:szCs w:val="22"/>
          <w:spacing w:val="56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scripting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easy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view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dern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wser: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onlin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1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bines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seamlessly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HTML5,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2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mostly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decided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olution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(Hy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7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1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ext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Markup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Language)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progressed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complex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appl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i-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cations.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tilizes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HTML5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7"/>
          <w:i/>
        </w:rPr>
        <w:t>&lt;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7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as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7"/>
          <w:i/>
        </w:rPr>
        <w:t>&gt;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eleme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t,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2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2011.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HTML5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API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rogramm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6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write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8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-10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accesses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eleme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runs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displ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br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wser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needed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seen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4001pt;margin-top:-1.242253pt;width:423.085006pt;height:88.965065pt;mso-position-horizontal-relative:page;mso-position-vertical-relative:paragraph;z-index:-4228" coordorigin="2088,-25" coordsize="8462,1779">
            <v:group style="position:absolute;left:2096;top:-21;width:2;height:1771" coordorigin="2096,-21" coordsize="2,1771">
              <v:shape style="position:absolute;left:2096;top:-21;width:2;height:1771" coordorigin="2096,-21" coordsize="0,1771" path="m2096,-21l2096,1750e" filled="f" stroked="t" strokeweight=".398028pt" strokecolor="#000000">
                <v:path arrowok="t"/>
              </v:shape>
            </v:group>
            <v:group style="position:absolute;left:2092;top:-17;width:8454;height:2" coordorigin="2092,-17" coordsize="8454,2">
              <v:shape style="position:absolute;left:2092;top:-17;width:8454;height:2" coordorigin="2092,-17" coordsize="8454,0" path="m2092,-17l10546,-17e" filled="f" stroked="t" strokeweight=".398007pt" strokecolor="#000000">
                <v:path arrowok="t"/>
              </v:shape>
            </v:group>
            <v:group style="position:absolute;left:10542;top:-21;width:2;height:1771" coordorigin="10542,-21" coordsize="2,1771">
              <v:shape style="position:absolute;left:10542;top:-21;width:2;height:1771" coordorigin="10542,-21" coordsize="0,1771" path="m10542,-21l10542,1750e" filled="f" stroked="t" strokeweight=".39810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7"/>
          <w:w w:val="89"/>
        </w:rPr>
        <w:t>&lt;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!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&lt;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5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&lt;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&lt;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=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"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"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"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"</w:t>
      </w:r>
      <w:r>
        <w:rPr>
          <w:rFonts w:ascii="Courier" w:hAnsi="Courier" w:cs="Courier" w:eastAsia="Courier"/>
          <w:sz w:val="16"/>
          <w:szCs w:val="16"/>
          <w:spacing w:val="-3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"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"</w:t>
      </w:r>
      <w:r>
        <w:rPr>
          <w:rFonts w:ascii="Courier" w:hAnsi="Courier" w:cs="Courier" w:eastAsia="Courier"/>
          <w:sz w:val="16"/>
          <w:szCs w:val="16"/>
          <w:spacing w:val="-3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5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&lt;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/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5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8"/>
          <w:w w:val="88"/>
        </w:rPr>
        <w:t>&lt;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5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&lt;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/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pgNumType w:start="3"/>
          <w:pgMar w:header="1018" w:footer="0" w:top="1260" w:bottom="280" w:left="1680" w:right="1320"/>
          <w:headerReference w:type="default" r:id="rId17"/>
          <w:footerReference w:type="default" r:id="rId18"/>
          <w:pgSz w:w="11920" w:h="1686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2.145735pt;width:423.085008pt;height:13.249pt;mso-position-horizontal-relative:page;mso-position-vertical-relative:paragraph;z-index:-4227" coordorigin="2088,43" coordsize="8462,265">
            <v:group style="position:absolute;left:2096;top:47;width:2;height:257" coordorigin="2096,47" coordsize="2,257">
              <v:shape style="position:absolute;left:2096;top:47;width:2;height:257" coordorigin="2096,47" coordsize="0,257" path="m2096,47l2096,304e" filled="f" stroked="t" strokeweight=".398pt" strokecolor="#000000">
                <v:path arrowok="t"/>
              </v:shape>
            </v:group>
            <v:group style="position:absolute;left:10542;top:47;width:2;height:257" coordorigin="10542,47" coordsize="2,257">
              <v:shape style="position:absolute;left:10542;top:47;width:2;height:257" coordorigin="10542,47" coordsize="0,257" path="m10542,47l10542,304e" filled="f" stroked="t" strokeweight=".398pt" strokecolor="#000000">
                <v:path arrowok="t"/>
              </v:shape>
            </v:group>
            <v:group style="position:absolute;left:2092;top:300;width:8454;height:2" coordorigin="2092,300" coordsize="8454,2">
              <v:shape style="position:absolute;left:2092;top:300;width:8454;height:2" coordorigin="2092,300" coordsize="8454,0" path="m2092,300l10546,300e" filled="f" stroked="t" strokeweight=".398009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&lt;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/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9" w:lineRule="auto"/>
        <w:ind w:left="879" w:right="4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1:</w:t>
      </w:r>
      <w:r>
        <w:rPr>
          <w:rFonts w:ascii="Times New Roman" w:hAnsi="Times New Roman" w:cs="Times New Roman" w:eastAsia="Times New Roman"/>
          <w:sz w:val="20"/>
          <w:szCs w:val="2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bare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ones</w:t>
      </w:r>
      <w:r>
        <w:rPr>
          <w:rFonts w:ascii="Times New Roman" w:hAnsi="Times New Roman" w:cs="Times New Roman" w:eastAsia="Times New Roman"/>
          <w:sz w:val="20"/>
          <w:szCs w:val="2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necessary</w:t>
      </w:r>
      <w:r>
        <w:rPr>
          <w:rFonts w:ascii="Times New Roman" w:hAnsi="Times New Roman" w:cs="Times New Roman" w:eastAsia="Times New Roman"/>
          <w:sz w:val="20"/>
          <w:szCs w:val="2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cume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eleme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1"/>
        </w:rPr>
        <w:t>situation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pixel</w:t>
      </w:r>
      <w:r>
        <w:rPr>
          <w:rFonts w:ascii="Times New Roman" w:hAnsi="Times New Roman" w:cs="Times New Roman" w:eastAsia="Times New Roman"/>
          <w:sz w:val="20"/>
          <w:szCs w:val="2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square.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14" w:lineRule="auto"/>
        <w:ind w:left="480" w:right="4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ispl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bined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6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necessary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egin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7-8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ones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0"/>
        </w:rPr>
        <w:t>hat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2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actually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ascript: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step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necessary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API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recognize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4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cume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necessary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ulation.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step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initializes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sets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4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cume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step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connects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text,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necessary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actually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sending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displ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separate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text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“dr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to.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00" w:lineRule="auto"/>
        <w:ind w:left="480" w:right="435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wsers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inclu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9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terpreter: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whene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br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wser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encou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&lt;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script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7"/>
          <w:i/>
        </w:rPr>
        <w:t>&gt;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eleme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t,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“passes”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terpreter.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listing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183" w:lineRule="exact"/>
        <w:ind w:left="480" w:right="44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1,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  <w:position w:val="1"/>
        </w:rPr>
        <w:t>he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HTML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JS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written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same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4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  <w:position w:val="1"/>
        </w:rPr>
        <w:t>cume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clari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hile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1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44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acceptable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practice,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referencing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external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JS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cume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eep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separate.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endices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full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files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ulations.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4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he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3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excerpts,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figu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screen-shots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arious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ulations,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viously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can’t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images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itself.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put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tire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ersonal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ebsite,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</w:rPr>
        <w:t>at: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</w:rPr>
        <w:t> </w:t>
      </w:r>
      <w:hyperlink r:id="rId22">
        <w:r>
          <w:rPr>
            <w:rFonts w:ascii="Times New Roman" w:hAnsi="Times New Roman" w:cs="Times New Roman" w:eastAsia="Times New Roman"/>
            <w:sz w:val="22"/>
            <w:szCs w:val="22"/>
            <w:spacing w:val="-7"/>
            <w:w w:val="110"/>
          </w:rPr>
          <w:t>h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10"/>
          </w:rPr>
          <w:t>ttp://www.</w:t>
        </w:r>
        <w:r>
          <w:rPr>
            <w:rFonts w:ascii="Times New Roman" w:hAnsi="Times New Roman" w:cs="Times New Roman" w:eastAsia="Times New Roman"/>
            <w:sz w:val="22"/>
            <w:szCs w:val="22"/>
            <w:spacing w:val="8"/>
            <w:w w:val="110"/>
          </w:rPr>
          <w:t>p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10"/>
          </w:rPr>
          <w:t>eterkrieg.com/thesis.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10"/>
          </w:rPr>
          <w:t> </w:t>
        </w:r>
        <w:r>
          <w:rPr>
            <w:rFonts w:ascii="Times New Roman" w:hAnsi="Times New Roman" w:cs="Times New Roman" w:eastAsia="Times New Roman"/>
            <w:sz w:val="22"/>
            <w:szCs w:val="22"/>
            <w:spacing w:val="41"/>
            <w:w w:val="110"/>
          </w:rPr>
          <w:t> </w:t>
        </w:r>
      </w:hyperlink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vigate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iew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tlined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thesis.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4"/>
          <w:pgMar w:header="1018" w:footer="0" w:top="1260" w:bottom="280" w:left="1680" w:right="940"/>
          <w:headerReference w:type="default" r:id="rId20"/>
          <w:footerReference w:type="default" r:id="rId21"/>
          <w:pgSz w:w="11920" w:h="168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58" w:lineRule="exact"/>
        <w:ind w:left="480" w:right="6288"/>
        <w:jc w:val="both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Chapter</w:t>
      </w:r>
      <w:r>
        <w:rPr>
          <w:rFonts w:ascii="Times New Roman" w:hAnsi="Times New Roman" w:cs="Times New Roman" w:eastAsia="Times New Roman"/>
          <w:sz w:val="41"/>
          <w:szCs w:val="41"/>
          <w:spacing w:val="4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1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2525"/>
        <w:jc w:val="both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14"/>
          <w:b/>
          <w:bCs/>
        </w:rPr>
        <w:t>Some</w:t>
      </w:r>
      <w:r>
        <w:rPr>
          <w:rFonts w:ascii="Times New Roman" w:hAnsi="Times New Roman" w:cs="Times New Roman" w:eastAsia="Times New Roman"/>
          <w:sz w:val="49"/>
          <w:szCs w:val="49"/>
          <w:spacing w:val="47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4"/>
          <w:b/>
          <w:bCs/>
        </w:rPr>
        <w:t>Basic</w:t>
      </w:r>
      <w:r>
        <w:rPr>
          <w:rFonts w:ascii="Times New Roman" w:hAnsi="Times New Roman" w:cs="Times New Roman" w:eastAsia="Times New Roman"/>
          <w:sz w:val="49"/>
          <w:szCs w:val="49"/>
          <w:spacing w:val="58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Si</w:t>
      </w:r>
      <w:r>
        <w:rPr>
          <w:rFonts w:ascii="Times New Roman" w:hAnsi="Times New Roman" w:cs="Times New Roman" w:eastAsia="Times New Roman"/>
          <w:sz w:val="49"/>
          <w:szCs w:val="49"/>
          <w:spacing w:val="-15"/>
          <w:w w:val="113"/>
          <w:b/>
          <w:bCs/>
        </w:rPr>
        <w:t>m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5"/>
          <w:b/>
          <w:bCs/>
        </w:rPr>
        <w:t>ulations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14" w:lineRule="auto"/>
        <w:ind w:left="480" w:right="4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duction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outlined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computer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programming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ssary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duce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sim-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general,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8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8"/>
        </w:rPr>
        <w:t>tar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1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deal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necessary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realistic.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hapter,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outline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ouncing,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hanics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de.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4769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1.1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7"/>
          <w:b/>
          <w:bCs/>
        </w:rPr>
        <w:t>Basic</w:t>
      </w:r>
      <w:r>
        <w:rPr>
          <w:rFonts w:ascii="Times New Roman" w:hAnsi="Times New Roman" w:cs="Times New Roman" w:eastAsia="Times New Roman"/>
          <w:sz w:val="28"/>
          <w:szCs w:val="28"/>
          <w:spacing w:val="26"/>
          <w:w w:val="117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Ball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5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  <w:b/>
          <w:bCs/>
        </w:rPr>
        <w:t>Bouncing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42" w:lineRule="exact"/>
        <w:ind w:left="480" w:right="35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ouncing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kinematic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ations,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8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displ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drop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itial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10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10"/>
          <w:i/>
          <w:position w:val="-3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ouncing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off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alls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eleme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full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  <w:position w:val="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  <w:position w:val="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0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82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4001pt;margin-top:1.357519pt;width:423.085002pt;height:164.681322pt;mso-position-horizontal-relative:page;mso-position-vertical-relative:paragraph;z-index:-4226" coordorigin="2088,27" coordsize="8462,3294">
            <v:group style="position:absolute;left:2096;top:31;width:2;height:3286" coordorigin="2096,31" coordsize="2,3286">
              <v:shape style="position:absolute;left:2096;top:31;width:2;height:3286" coordorigin="2096,31" coordsize="0,3286" path="m2096,31l2096,3317e" filled="f" stroked="t" strokeweight=".398057pt" strokecolor="#000000">
                <v:path arrowok="t"/>
              </v:shape>
            </v:group>
            <v:group style="position:absolute;left:2092;top:35;width:8454;height:2" coordorigin="2092,35" coordsize="8454,2">
              <v:shape style="position:absolute;left:2092;top:35;width:8454;height:2" coordorigin="2092,35" coordsize="8454,0" path="m2092,35l10546,35e" filled="f" stroked="t" strokeweight=".398003pt" strokecolor="#000000">
                <v:path arrowok="t"/>
              </v:shape>
            </v:group>
            <v:group style="position:absolute;left:10542;top:31;width:2;height:3286" coordorigin="10542,31" coordsize="2,3286">
              <v:shape style="position:absolute;left:10542;top:31;width:2;height:3286" coordorigin="10542,31" coordsize="0,3286" path="m10542,31l10542,3317e" filled="f" stroked="t" strokeweight=".39821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‘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‘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5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6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‘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‘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"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3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  <w:tab w:pos="18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  <w:tab w:pos="18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77" w:lineRule="auto"/>
        <w:ind w:left="893" w:right="664" w:firstLine="-781"/>
        <w:jc w:val="left"/>
        <w:tabs>
          <w:tab w:pos="480" w:val="left"/>
          <w:tab w:pos="536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‘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?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5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3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164" w:lineRule="exact"/>
        <w:ind w:left="111" w:right="-20"/>
        <w:jc w:val="left"/>
        <w:tabs>
          <w:tab w:pos="480" w:val="left"/>
          <w:tab w:pos="18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  <w:position w:val="1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  <w:position w:val="1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  <w:position w:val="1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  <w:position w:val="1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  <w:position w:val="1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  <w:position w:val="1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  <w:position w:val="1"/>
        </w:rPr>
        <w:t>l</w:t>
      </w:r>
      <w:r>
        <w:rPr>
          <w:rFonts w:ascii="Courier" w:hAnsi="Courier" w:cs="Courier" w:eastAsia="Courier"/>
          <w:sz w:val="16"/>
          <w:szCs w:val="16"/>
          <w:spacing w:val="49"/>
          <w:w w:val="89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548" w:right="414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center"/>
        <w:spacing w:after="0"/>
        <w:sectPr>
          <w:pgMar w:header="0" w:footer="0" w:top="1580" w:bottom="280" w:left="1680" w:right="1340"/>
          <w:headerReference w:type="default" r:id="rId23"/>
          <w:footerReference w:type="default" r:id="rId24"/>
          <w:pgSz w:w="11920" w:h="1686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2.144825pt;width:423.085011pt;height:325.578128pt;mso-position-horizontal-relative:page;mso-position-vertical-relative:paragraph;z-index:-4225" coordorigin="2088,43" coordsize="8462,6512">
            <v:group style="position:absolute;left:2096;top:47;width:2;height:6504" coordorigin="2096,47" coordsize="2,6504">
              <v:shape style="position:absolute;left:2096;top:47;width:2;height:6504" coordorigin="2096,47" coordsize="0,6504" path="m2096,47l2096,6550e" filled="f" stroked="t" strokeweight=".398117pt" strokecolor="#000000">
                <v:path arrowok="t"/>
              </v:shape>
            </v:group>
            <v:group style="position:absolute;left:10542;top:47;width:2;height:6504" coordorigin="10542,47" coordsize="2,6504">
              <v:shape style="position:absolute;left:10542;top:47;width:2;height:6504" coordorigin="10542,47" coordsize="0,6504" path="m10542,47l10542,6550e" filled="f" stroked="t" strokeweight=".398435pt" strokecolor="#000000">
                <v:path arrowok="t"/>
              </v:shape>
            </v:group>
            <v:group style="position:absolute;left:2092;top:6546;width:8454;height:2" coordorigin="2092,6546" coordsize="8454,2">
              <v:shape style="position:absolute;left:2092;top:6546;width:8454;height:2" coordorigin="2092,6546" coordsize="8454,0" path="m2092,6546l10546,6546e" filled="f" stroked="t" strokeweight=".398012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/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6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{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2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{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  <w:tab w:pos="22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  <w:tab w:pos="25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&lt;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  <w:tab w:pos="22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3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1.1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ouncing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42" w:lineRule="exact"/>
        <w:ind w:left="480" w:right="51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1.42099pt;margin-top:181.566803pt;width:7.568314pt;height:8.744725pt;mso-position-horizontal-relative:page;mso-position-vertical-relative:paragraph;z-index:-4224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w w:val="125"/>
                      <w:i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21"/>
                      <w:position w:val="5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139008pt;margin-top:262.861816pt;width:7.568314pt;height:8.744725pt;mso-position-horizontal-relative:page;mso-position-vertical-relative:paragraph;z-index:-4223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w w:val="125"/>
                      <w:i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21"/>
                      <w:position w:val="5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etti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appropriate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size,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1-5.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radius,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color,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ositio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1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cities,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acceleration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initialized.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tioned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duction,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eleme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defines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terms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pixels,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top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left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corner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eing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origin.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initialized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(40,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40)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left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corner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omp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screen.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g,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vit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ational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t,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.1635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accurately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represe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Earth’s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surface,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9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81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54"/>
          <w:w w:val="100"/>
          <w:i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  <w:i/>
          <w:u w:val="single" w:color="000000"/>
          <w:position w:val="9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-22"/>
          <w:w w:val="129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0"/>
        </w:rPr>
        <w:t>understand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sense,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necessary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0"/>
        </w:rPr>
        <w:t>understand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units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  <w:position w:val="0"/>
        </w:rPr>
        <w:t>HTML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iti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during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en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terms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pixels,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  <w:position w:val="0"/>
        </w:rPr>
        <w:t>course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differs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unit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meters.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er,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long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initialized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9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81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9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10"/>
        </w:rPr>
        <w:t>px</w:t>
      </w:r>
      <w:r>
        <w:rPr>
          <w:rFonts w:ascii="Times New Roman" w:hAnsi="Times New Roman" w:cs="Times New Roman" w:eastAsia="Times New Roman"/>
          <w:sz w:val="16"/>
          <w:szCs w:val="16"/>
          <w:spacing w:val="13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still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ok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ysically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accurate.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explained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0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jc w:val="both"/>
        <w:spacing w:after="0"/>
        <w:sectPr>
          <w:pgNumType w:start="6"/>
          <w:pgMar w:header="1018" w:footer="0" w:top="1260" w:bottom="280" w:left="1680" w:right="1320"/>
          <w:headerReference w:type="default" r:id="rId25"/>
          <w:footerReference w:type="default" r:id="rId26"/>
          <w:pgSz w:w="11920" w:h="168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NumType w:start="7"/>
          <w:pgMar w:header="1018" w:footer="0" w:top="1260" w:bottom="280" w:left="1680" w:right="1320"/>
          <w:headerReference w:type="default" r:id="rId27"/>
          <w:footerReference w:type="default" r:id="rId28"/>
          <w:pgSz w:w="11920" w:h="16860"/>
        </w:sectPr>
      </w:pPr>
      <w:rPr/>
    </w:p>
    <w:p>
      <w:pPr>
        <w:spacing w:before="71" w:after="0" w:line="252" w:lineRule="exact"/>
        <w:ind w:right="-20"/>
        <w:jc w:val="righ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5"/>
          <w:i/>
          <w:position w:val="-2"/>
        </w:rPr>
        <w:t>px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0" w:after="0" w:line="139" w:lineRule="exact"/>
        <w:ind w:right="295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249.167007pt;margin-top:3.040933pt;width:11.723pt;height:.1pt;mso-position-horizontal-relative:page;mso-position-vertical-relative:paragraph;z-index:-4222" coordorigin="4983,61" coordsize="234,2">
            <v:shape style="position:absolute;left:4983;top:61;width:234;height:2" coordorigin="4983,61" coordsize="234,0" path="m4983,61l5218,61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w w:val="99"/>
        </w:rPr>
        <w:t>9</w:t>
      </w:r>
      <w:r>
        <w:rPr>
          <w:rFonts w:ascii="Avenir Next Medium" w:hAnsi="Avenir Next Medium" w:cs="Avenir Next Medium" w:eastAsia="Avenir Next Medium"/>
          <w:sz w:val="22"/>
          <w:szCs w:val="22"/>
          <w:w w:val="105"/>
          <w:i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w w:val="99"/>
        </w:rPr>
        <w:t>81</w:t>
      </w:r>
      <w:r>
        <w:rPr>
          <w:rFonts w:ascii="Times New Roman" w:hAnsi="Times New Roman" w:cs="Times New Roman" w:eastAsia="Times New Roman"/>
          <w:sz w:val="22"/>
          <w:szCs w:val="22"/>
          <w:w w:val="100"/>
        </w:rPr>
      </w:r>
    </w:p>
    <w:p>
      <w:pPr>
        <w:spacing w:before="0" w:after="0" w:line="180" w:lineRule="exact"/>
        <w:ind w:right="9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w w:val="104"/>
          <w:i/>
          <w:position w:val="2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w w:val="105"/>
          <w:position w:val="8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w w:val="100"/>
          <w:position w:val="0"/>
        </w:rPr>
      </w:r>
    </w:p>
    <w:p>
      <w:pPr>
        <w:spacing w:before="30" w:after="0" w:line="240" w:lineRule="auto"/>
        <w:ind w:right="211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w w:val="119"/>
          <w:i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  <w:i/>
          <w:u w:val="single" w:color="000000"/>
        </w:rPr>
        <w:t>px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9"/>
          <w:i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258" w:lineRule="exact"/>
        <w:ind w:right="-85"/>
        <w:jc w:val="left"/>
        <w:tabs>
          <w:tab w:pos="1080" w:val="left"/>
          <w:tab w:pos="14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2"/>
          <w:szCs w:val="22"/>
          <w:w w:val="136"/>
          <w:position w:val="-2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-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5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-2"/>
        </w:rPr>
        <w:t>1635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99"/>
          <w:i/>
          <w:position w:val="7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99"/>
          <w:i/>
          <w:u w:val="single" w:color="000000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7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7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  <w:i/>
          <w:u w:val="single" w:color="000000"/>
          <w:position w:val="7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  <w:i/>
          <w:u w:val="single" w:color="000000"/>
          <w:position w:val="7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99"/>
          <w:i/>
          <w:u w:val="single" w:color="000000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7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7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7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0" w:after="0" w:line="171" w:lineRule="exact"/>
        <w:ind w:left="772" w:right="-56"/>
        <w:jc w:val="center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w w:val="156"/>
          <w:i/>
          <w:position w:val="2"/>
        </w:rPr>
        <w:t>f</w:t>
      </w:r>
      <w:r>
        <w:rPr>
          <w:rFonts w:ascii="Avenir Next Medium" w:hAnsi="Avenir Next Medium" w:cs="Avenir Next Medium" w:eastAsia="Avenir Next Medium"/>
          <w:sz w:val="22"/>
          <w:szCs w:val="22"/>
          <w:spacing w:val="-31"/>
          <w:w w:val="100"/>
          <w:i/>
          <w:position w:val="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30"/>
          <w:i/>
          <w:position w:val="2"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3"/>
          <w:i/>
          <w:position w:val="2"/>
        </w:rPr>
        <w:t>ame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71" w:after="0" w:line="285" w:lineRule="exact"/>
        <w:ind w:left="355" w:right="-73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w w:val="99"/>
          <w:position w:val="1"/>
        </w:rPr>
        <w:t>60</w:t>
      </w:r>
      <w:r>
        <w:rPr>
          <w:rFonts w:ascii="Avenir Next Medium" w:hAnsi="Avenir Next Medium" w:cs="Avenir Next Medium" w:eastAsia="Avenir Next Medium"/>
          <w:sz w:val="22"/>
          <w:szCs w:val="22"/>
          <w:w w:val="156"/>
          <w:i/>
          <w:position w:val="1"/>
        </w:rPr>
        <w:t>f</w:t>
      </w:r>
      <w:r>
        <w:rPr>
          <w:rFonts w:ascii="Avenir Next Medium" w:hAnsi="Avenir Next Medium" w:cs="Avenir Next Medium" w:eastAsia="Avenir Next Medium"/>
          <w:sz w:val="22"/>
          <w:szCs w:val="22"/>
          <w:spacing w:val="-31"/>
          <w:w w:val="100"/>
          <w:i/>
          <w:position w:val="1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30"/>
          <w:i/>
          <w:position w:val="1"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3"/>
          <w:i/>
          <w:position w:val="1"/>
        </w:rPr>
        <w:t>ame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0" w:after="0" w:line="286" w:lineRule="exact"/>
        <w:ind w:right="-20"/>
        <w:jc w:val="left"/>
        <w:tabs>
          <w:tab w:pos="720" w:val="left"/>
        </w:tabs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pict>
          <v:group style="position:absolute;margin-left:361.902008pt;margin-top:1.386491pt;width:43.073pt;height:.1pt;mso-position-horizontal-relative:page;mso-position-vertical-relative:paragraph;z-index:-4221" coordorigin="7238,28" coordsize="861,2">
            <v:shape style="position:absolute;left:7238;top:28;width:861;height:2" coordorigin="7238,28" coordsize="861,0" path="m7238,28l8100,28e" filled="f" stroked="t" strokeweight=".436pt" strokecolor="#000000">
              <v:path arrowok="t"/>
            </v:shape>
          </v:group>
          <w10:wrap type="none"/>
        </w:pic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  <w:position w:val="15"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  <w:position w:val="15"/>
        </w:rPr>
        <w:tab/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  <w:position w:val="15"/>
        </w:rPr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4"/>
          <w:i/>
          <w:position w:val="0"/>
        </w:rPr>
        <w:t>s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(1.1)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4" w:equalWidth="0">
            <w:col w:w="3538" w:space="84"/>
            <w:col w:w="1452" w:space="129"/>
            <w:col w:w="1217" w:space="1930"/>
            <w:col w:w="570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calculated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fact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tral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com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4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realistically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carefully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accou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remainder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call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ulation.</w:t>
      </w:r>
      <w:r>
        <w:rPr>
          <w:rFonts w:ascii="Times New Roman" w:hAnsi="Times New Roman" w:cs="Times New Roman" w:eastAsia="Times New Roman"/>
          <w:sz w:val="22"/>
          <w:szCs w:val="22"/>
          <w:spacing w:val="57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(“initialize”)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br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wser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wind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loaded(l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15).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next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function,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hStep,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16.66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ms,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meaning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esse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runs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second,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desired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accomplishes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crude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sophisticated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hniques.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onEa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hStep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tains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instructions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ultiple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if-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stateme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ops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illusion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off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alls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97" w:lineRule="exact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conditional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ops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2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99"/>
          <w:position w:val="2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7"/>
          <w:position w:val="2"/>
        </w:rPr>
        <w:t>efficie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97"/>
          <w:position w:val="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  <w:position w:val="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  <w:position w:val="2"/>
        </w:rPr>
        <w:t>restitution,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11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2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1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1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  <w:position w:val="2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2"/>
          <w:position w:val="2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2"/>
        </w:rPr>
        <w:t>hanical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28" w:after="0" w:line="542" w:lineRule="exact"/>
        <w:ind w:left="480" w:right="63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pro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7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07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represe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ting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ouncy”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is,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measures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ratio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kinetic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energy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efore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impact.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deri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4" w:lineRule="exact"/>
        <w:ind w:left="4701" w:right="3372"/>
        <w:jc w:val="center"/>
        <w:tabs>
          <w:tab w:pos="54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w w:val="314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w w:val="198"/>
        </w:rPr>
      </w:r>
      <w:r>
        <w:rPr>
          <w:rFonts w:ascii="Times New Roman" w:hAnsi="Times New Roman" w:cs="Times New Roman" w:eastAsia="Times New Roman"/>
          <w:sz w:val="22"/>
          <w:szCs w:val="22"/>
          <w:w w:val="198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2"/>
          <w:szCs w:val="22"/>
          <w:w w:val="100"/>
        </w:rPr>
      </w:r>
    </w:p>
    <w:p>
      <w:pPr>
        <w:spacing w:before="22" w:after="0" w:line="40" w:lineRule="exact"/>
        <w:ind w:left="3709" w:right="-20"/>
        <w:jc w:val="left"/>
        <w:tabs>
          <w:tab w:pos="4720" w:val="left"/>
          <w:tab w:pos="5420" w:val="left"/>
          <w:tab w:pos="58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280.364014pt;margin-top:2.022757pt;width:25.934pt;height:.1pt;mso-position-horizontal-relative:page;mso-position-vertical-relative:paragraph;z-index:-4220" coordorigin="5607,40" coordsize="519,2">
            <v:shape style="position:absolute;left:5607;top:40;width:519;height:2" coordorigin="5607,40" coordsize="519,0" path="m5607,40l6126,40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w w:val="396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1"/>
          <w:w w:val="100"/>
          <w:position w:val="1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5"/>
          <w:i/>
          <w:position w:val="-24"/>
        </w:rPr>
        <w:t>K</w:t>
      </w:r>
      <w:r>
        <w:rPr>
          <w:rFonts w:ascii="Avenir Next Medium" w:hAnsi="Avenir Next Medium" w:cs="Avenir Next Medium" w:eastAsia="Avenir Next Medium"/>
          <w:sz w:val="22"/>
          <w:szCs w:val="22"/>
          <w:spacing w:val="-39"/>
          <w:w w:val="100"/>
          <w:i/>
          <w:position w:val="-24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25"/>
          <w:i/>
          <w:position w:val="-24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83"/>
          <w:i/>
          <w:position w:val="-27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27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27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418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7"/>
          <w:w w:val="105"/>
          <w:position w:val="-12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u w:val="single" w:color="000000"/>
          <w:position w:val="-12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  <w:u w:val="single" w:color="000000"/>
          <w:position w:val="-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  <w:position w:val="-12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83"/>
          <w:i/>
          <w:position w:val="-27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27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27"/>
        </w:rPr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7"/>
          <w:i/>
          <w:position w:val="-24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83"/>
          <w:i/>
          <w:position w:val="-27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0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5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w w:val="135"/>
          <w:i/>
        </w:rPr>
        <w:t>K</w:t>
      </w:r>
      <w:r>
        <w:rPr>
          <w:rFonts w:ascii="Avenir Next Medium" w:hAnsi="Avenir Next Medium" w:cs="Avenir Next Medium" w:eastAsia="Avenir Next Medium"/>
          <w:sz w:val="22"/>
          <w:szCs w:val="22"/>
          <w:spacing w:val="-39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25"/>
          <w:i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0" w:after="0" w:line="263" w:lineRule="exact"/>
        <w:ind w:left="185" w:right="47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w w:val="418"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6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12"/>
          <w:w w:val="100"/>
          <w:position w:val="-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8"/>
          <w:i/>
          <w:position w:val="2"/>
        </w:rPr>
        <w:t>m</w:t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98"/>
          <w:i/>
          <w:position w:val="2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  <w:position w:val="9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0" w:after="0" w:line="207" w:lineRule="exact"/>
        <w:ind w:left="-41" w:right="207"/>
        <w:jc w:val="center"/>
        <w:tabs>
          <w:tab w:pos="10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333.553986pt;margin-top:3.161179pt;width:26.936pt;height:.1pt;mso-position-horizontal-relative:page;mso-position-vertical-relative:paragraph;z-index:-4218" coordorigin="6671,63" coordsize="539,2">
            <v:shape style="position:absolute;left:6671;top:63;width:539;height:2" coordorigin="6671,63" coordsize="539,0" path="m6671,63l7210,63e" filled="f" stroked="t" strokeweight=".436pt" strokecolor="#000000">
              <v:path arrowok="t"/>
            </v:shape>
          </v:group>
          <w10:wrap type="none"/>
        </w:pict>
      </w:r>
      <w:r>
        <w:rPr/>
        <w:pict>
          <v:group style="position:absolute;margin-left:377.427002pt;margin-top:3.161179pt;width:10.733pt;height:.1pt;mso-position-horizontal-relative:page;mso-position-vertical-relative:paragraph;z-index:-4217" coordorigin="7549,63" coordsize="215,2">
            <v:shape style="position:absolute;left:7549;top:63;width:215;height:2" coordorigin="7549,63" coordsize="215,0" path="m7549,63l7763,63e" filled="f" stroked="t" strokeweight=".436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4.911011pt;margin-top:4.385604pt;width:24.919123pt;height:15.4891pt;mso-position-horizontal-relative:page;mso-position-vertical-relative:paragraph;z-index:-4216" type="#_x0000_t202" filled="f" stroked="f">
            <v:textbox inset="0,0,0,0">
              <w:txbxContent>
                <w:p>
                  <w:pPr>
                    <w:spacing w:before="0" w:after="0" w:line="309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  <w:position w:val="-2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-12"/>
                      <w:w w:val="100"/>
                      <w:position w:val="-2"/>
                    </w:rPr>
                    <w:t> </w:t>
                  </w:r>
                  <w:r>
                    <w:rPr>
                      <w:rFonts w:ascii="Avenir Next Medium" w:hAnsi="Avenir Next Medium" w:cs="Avenir Next Medium" w:eastAsia="Avenir Next Medium"/>
                      <w:sz w:val="22"/>
                      <w:szCs w:val="22"/>
                      <w:spacing w:val="0"/>
                      <w:w w:val="100"/>
                      <w:i/>
                      <w:position w:val="5"/>
                    </w:rPr>
                    <w:t>m</w:t>
                  </w:r>
                  <w:r>
                    <w:rPr>
                      <w:rFonts w:ascii="Avenir Next Medium" w:hAnsi="Avenir Next Medium" w:cs="Avenir Next Medium" w:eastAsia="Avenir Next Medium"/>
                      <w:sz w:val="22"/>
                      <w:szCs w:val="22"/>
                      <w:spacing w:val="8"/>
                      <w:w w:val="100"/>
                      <w:i/>
                      <w:position w:val="5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  <w:position w:val="13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8.459015pt;margin-top:5.190354pt;width:5.280005pt;height:10.9091pt;mso-position-horizontal-relative:page;mso-position-vertical-relative:paragraph;z-index:-4215" type="#_x0000_t202" filled="f" stroked="f">
            <v:textbox inset="0,0,0,0">
              <w:txbxContent>
                <w:p>
                  <w:pPr>
                    <w:spacing w:before="0" w:after="0" w:line="218" w:lineRule="exact"/>
                    <w:ind w:right="-73"/>
                    <w:jc w:val="left"/>
                    <w:rPr>
                      <w:rFonts w:ascii="Avenir Next Medium" w:hAnsi="Avenir Next Medium" w:cs="Avenir Next Medium" w:eastAsia="Avenir Next Medium"/>
                      <w:sz w:val="22"/>
                      <w:szCs w:val="22"/>
                    </w:rPr>
                  </w:pPr>
                  <w:rPr/>
                  <w:r>
                    <w:rPr>
                      <w:rFonts w:ascii="Avenir Next Medium" w:hAnsi="Avenir Next Medium" w:cs="Avenir Next Medium" w:eastAsia="Avenir Next Medium"/>
                      <w:sz w:val="22"/>
                      <w:szCs w:val="22"/>
                      <w:spacing w:val="0"/>
                      <w:w w:val="100"/>
                      <w:i/>
                      <w:position w:val="1"/>
                    </w:rPr>
                    <w:t>v</w:t>
                  </w:r>
                  <w:r>
                    <w:rPr>
                      <w:rFonts w:ascii="Avenir Next Medium" w:hAnsi="Avenir Next Medium" w:cs="Avenir Next Medium" w:eastAsia="Avenir Next Medium"/>
                      <w:sz w:val="22"/>
                      <w:szCs w:val="22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5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377"/>
          <w:position w:val="14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spacing w:val="-152"/>
          <w:w w:val="377"/>
          <w:position w:val="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152"/>
          <w:w w:val="377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u w:val="single" w:color="000000"/>
          <w:position w:val="-3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5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178" w:lineRule="exact"/>
        <w:ind w:left="918" w:right="-71"/>
        <w:jc w:val="left"/>
        <w:tabs>
          <w:tab w:pos="14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  <w:i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  <w:i/>
          <w:position w:val="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281.559998pt;margin-top:7.541537pt;width:23.543pt;height:.1pt;mso-position-horizontal-relative:page;mso-position-vertical-relative:paragraph;z-index:-4219" coordorigin="5631,151" coordsize="471,2">
            <v:shape style="position:absolute;left:5631;top:151;width:471;height:2" coordorigin="5631,151" coordsize="471,0" path="m5631,151l6102,151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(1.2)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4" w:equalWidth="0">
            <w:col w:w="3649" w:space="323"/>
            <w:col w:w="420" w:space="115"/>
            <w:col w:w="1546" w:space="2297"/>
            <w:col w:w="570"/>
          </w:cols>
        </w:sectPr>
      </w:pPr>
      <w:rPr/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425" w:lineRule="auto"/>
        <w:ind w:left="480" w:right="59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.8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his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  <w:position w:val="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0"/>
        </w:rPr>
        <w:t>ulation,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comparab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0"/>
          <w:position w:val="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0"/>
          <w:position w:val="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tennis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ball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95"/>
          <w:position w:val="8"/>
        </w:rPr>
        <w:t>[8]</w:t>
      </w:r>
      <w:r>
        <w:rPr>
          <w:rFonts w:ascii="Times New Roman" w:hAnsi="Times New Roman" w:cs="Times New Roman" w:eastAsia="Times New Roman"/>
          <w:sz w:val="16"/>
          <w:szCs w:val="16"/>
          <w:spacing w:val="-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ariable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Cr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0"/>
        </w:rPr>
        <w:t>represe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de,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simply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ultiplied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8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efore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impact,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results: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073" w:right="-20"/>
        <w:jc w:val="left"/>
        <w:tabs>
          <w:tab w:pos="8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w w:val="97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w w:val="183"/>
          <w:i/>
          <w:position w:val="-4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  <w:position w:val="0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16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16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6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6"/>
          <w:i/>
          <w:position w:val="-3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79"/>
          <w:i/>
          <w:position w:val="0"/>
        </w:rPr>
        <w:t>∗</w:t>
      </w:r>
      <w:r>
        <w:rPr>
          <w:rFonts w:ascii="メイリオ" w:hAnsi="メイリオ" w:cs="メイリオ" w:eastAsia="メイリオ"/>
          <w:sz w:val="22"/>
          <w:szCs w:val="22"/>
          <w:spacing w:val="-10"/>
          <w:w w:val="79"/>
          <w:i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(1.3)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2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i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lision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det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ulation,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accomplished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ops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ball’s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exceeds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constrai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</w:rPr>
        <w:t>ts.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2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wBall,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tains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commands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API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commands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complicated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tricate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desired,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exte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commands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pur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Basicall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“erasing”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graphics,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arc()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8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summarized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hart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3.36pt;height:248.4pt;mso-position-horizontal-relative:char;mso-position-vertical-relative:line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3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1.1: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hart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ouncing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3480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1.2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More</w:t>
      </w:r>
      <w:r>
        <w:rPr>
          <w:rFonts w:ascii="Times New Roman" w:hAnsi="Times New Roman" w:cs="Times New Roman" w:eastAsia="Times New Roman"/>
          <w:sz w:val="28"/>
          <w:szCs w:val="28"/>
          <w:spacing w:val="21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Ad</w:t>
      </w:r>
      <w:r>
        <w:rPr>
          <w:rFonts w:ascii="Times New Roman" w:hAnsi="Times New Roman" w:cs="Times New Roman" w:eastAsia="Times New Roman"/>
          <w:sz w:val="28"/>
          <w:szCs w:val="28"/>
          <w:spacing w:val="-20"/>
          <w:w w:val="115"/>
          <w:b/>
          <w:bCs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anced</w:t>
      </w:r>
      <w:r>
        <w:rPr>
          <w:rFonts w:ascii="Times New Roman" w:hAnsi="Times New Roman" w:cs="Times New Roman" w:eastAsia="Times New Roman"/>
          <w:sz w:val="28"/>
          <w:szCs w:val="28"/>
          <w:spacing w:val="50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Ball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5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  <w:b/>
          <w:bCs/>
        </w:rPr>
        <w:t>Bouncing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24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realistically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incor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7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orated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kinematic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accou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still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fails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recognize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im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orta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fundame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tals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still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ouncing,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ac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cou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sistance.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8"/>
          <w:pgMar w:header="1018" w:footer="0" w:top="1260" w:bottom="280" w:left="1680" w:right="1140"/>
          <w:headerReference w:type="default" r:id="rId29"/>
          <w:footerReference w:type="default" r:id="rId30"/>
          <w:pgSz w:w="11920" w:h="1686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auto"/>
        <w:ind w:left="480" w:right="5194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1.2.1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  <w:b/>
          <w:bCs/>
        </w:rPr>
        <w:t>Ba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11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  <w:b/>
          <w:bCs/>
        </w:rPr>
        <w:t>kground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11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9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19"/>
          <w:b/>
          <w:bCs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8"/>
          <w:b/>
          <w:bCs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2"/>
          <w:b/>
          <w:bCs/>
        </w:rPr>
        <w:t>sics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540" w:lineRule="atLeast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Drag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generally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resists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fluid.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resistance,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fluid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gas,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called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aer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dynamic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drag.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drag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inertia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fluid: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resistance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exerts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eing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pushed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aside.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expressed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NumType w:start="9"/>
          <w:pgMar w:header="1018" w:footer="0" w:top="1260" w:bottom="280" w:left="1680" w:right="1320"/>
          <w:headerReference w:type="default" r:id="rId32"/>
          <w:footerReference w:type="default" r:id="rId33"/>
          <w:pgSz w:w="11920" w:h="16860"/>
        </w:sectPr>
      </w:pPr>
      <w:rPr/>
    </w:p>
    <w:p>
      <w:pPr>
        <w:spacing w:before="16" w:after="0" w:line="240" w:lineRule="auto"/>
        <w:ind w:right="-20"/>
        <w:jc w:val="right"/>
        <w:tabs>
          <w:tab w:pos="5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5.882996pt;margin-top:14.368977pt;width:60.750675pt;height:14.41085pt;mso-position-horizontal-relative:page;mso-position-vertical-relative:paragraph;z-index:-4214" type="#_x0000_t202" filled="f" stroked="f">
            <v:textbox inset="0,0,0,0">
              <w:txbxContent>
                <w:p>
                  <w:pPr>
                    <w:spacing w:before="0" w:after="0" w:line="277" w:lineRule="exact"/>
                    <w:ind w:right="-83"/>
                    <w:jc w:val="left"/>
                    <w:tabs>
                      <w:tab w:pos="82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  <w:i/>
                      <w:position w:val="10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5"/>
                      <w:w w:val="100"/>
                      <w:i/>
                      <w:position w:val="1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  <w:i/>
                      <w:position w:val="1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  <w:i/>
                      <w:position w:val="10"/>
                    </w:rPr>
                    <w:t>g</w:t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-10"/>
                      <w:w w:val="100"/>
                      <w:i/>
                      <w:position w:val="1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  <w:i/>
                      <w:position w:val="1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spacing w:val="0"/>
                      <w:w w:val="100"/>
                      <w:position w:val="-1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spacing w:val="0"/>
                      <w:w w:val="100"/>
                      <w:position w:val="-1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spacing w:val="14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8"/>
                      <w:i/>
                      <w:position w:val="10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venir Next Medium" w:hAnsi="Avenir Next Medium" w:cs="Avenir Next Medium" w:eastAsia="Avenir Next Medium"/>
          <w:sz w:val="22"/>
          <w:szCs w:val="22"/>
          <w:w w:val="156"/>
          <w:i/>
        </w:rPr>
        <w:t>f</w:t>
      </w:r>
      <w:r>
        <w:rPr>
          <w:rFonts w:ascii="Avenir Next Medium" w:hAnsi="Avenir Next Medium" w:cs="Avenir Next Medium" w:eastAsia="Avenir Next Medium"/>
          <w:sz w:val="22"/>
          <w:szCs w:val="22"/>
          <w:w w:val="100"/>
          <w:i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95"/>
          <w:i/>
        </w:rPr>
        <w:t>−</w:t>
      </w:r>
      <w:r>
        <w:rPr>
          <w:rFonts w:ascii="メイリオ" w:hAnsi="メイリオ" w:cs="メイリオ" w:eastAsia="メイリオ"/>
          <w:sz w:val="22"/>
          <w:szCs w:val="22"/>
          <w:spacing w:val="-5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51"/>
          <w:w w:val="199"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spacing w:val="-80"/>
          <w:w w:val="199"/>
          <w:u w:val="single" w:color="0000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80"/>
          <w:w w:val="199"/>
          <w:u w:val="single" w:color="000000"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spacing w:val="-80"/>
          <w:w w:val="199"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spacing w:val="-80"/>
          <w:w w:val="199"/>
          <w:position w:val="9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15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-31"/>
          <w:w w:val="100"/>
          <w:position w:val="15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>C</w:t>
      </w:r>
      <w:r>
        <w:rPr>
          <w:rFonts w:ascii="Avenir Next Medium" w:hAnsi="Avenir Next Medium" w:cs="Avenir Next Medium" w:eastAsia="Avenir Next Medium"/>
          <w:sz w:val="22"/>
          <w:szCs w:val="22"/>
          <w:spacing w:val="44"/>
          <w:w w:val="100"/>
          <w:i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6"/>
          <w:i/>
          <w:position w:val="0"/>
        </w:rPr>
        <w:t>ρA</w:t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96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  <w:position w:val="9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(1.4)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5538" w:space="2812"/>
            <w:col w:w="57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8" w:after="0" w:line="500" w:lineRule="auto"/>
        <w:ind w:left="480" w:right="56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negati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ecause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drag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op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6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osite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direction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4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referred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drag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efficie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t,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  <w:position w:val="0"/>
        </w:rPr>
        <w:t>dimensionless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183" w:lineRule="exact"/>
        <w:ind w:left="480" w:right="67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  <w:position w:val="1"/>
        </w:rPr>
        <w:t>qua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  <w:position w:val="1"/>
        </w:rPr>
        <w:t>ti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6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  <w:position w:val="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  <w:position w:val="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del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complex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endencies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sha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1"/>
        </w:rPr>
        <w:t>inclination,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fl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60" w:after="0" w:line="542" w:lineRule="exact"/>
        <w:ind w:left="480" w:right="51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3.733002pt;margin-top:103.27079pt;width:11.142314pt;height:8.745725pt;mso-position-horizontal-relative:page;mso-position-vertical-relative:paragraph;z-index:-4213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w w:val="129"/>
                      <w:i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21"/>
                      <w:position w:val="5"/>
                    </w:rPr>
                    <w:t>3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conditions.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4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1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general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not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absolute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7"/>
          <w:position w:val="0"/>
        </w:rPr>
        <w:t>ta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en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sha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e,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  <w:position w:val="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pur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alues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ere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used.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alues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ypically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determined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ex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6"/>
          <w:position w:val="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erime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6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tally: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example,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4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sphere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0"/>
        </w:rPr>
        <w:t>appr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0"/>
        </w:rPr>
        <w:t>ximately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.47.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1.4,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80"/>
          <w:i/>
          <w:position w:val="0"/>
        </w:rPr>
        <w:t>ρ</w:t>
      </w:r>
      <w:r>
        <w:rPr>
          <w:rFonts w:ascii="Avenir Next Medium" w:hAnsi="Avenir Next Medium" w:cs="Avenir Next Medium" w:eastAsia="Avenir Next Medium"/>
          <w:sz w:val="22"/>
          <w:szCs w:val="22"/>
          <w:spacing w:val="36"/>
          <w:w w:val="8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densi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fluid,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i/>
          <w:u w:val="single" w:color="000000"/>
          <w:position w:val="1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i/>
          <w:u w:val="single" w:color="000000"/>
          <w:position w:val="10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1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Most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28" w:after="0" w:line="240" w:lineRule="auto"/>
        <w:ind w:left="480" w:right="-5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3.753998pt;margin-top:11.165564pt;width:11.143314pt;height:8.744725pt;mso-position-horizontal-relative:page;mso-position-vertical-relative:paragraph;z-index:-4212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w w:val="129"/>
                      <w:i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21"/>
                      <w:position w:val="5"/>
                    </w:rPr>
                    <w:t>3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air,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densi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1.225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53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i/>
          <w:u w:val="single" w:color="000000"/>
          <w:position w:val="1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i/>
          <w:u w:val="single" w:color="000000"/>
          <w:position w:val="10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1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10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72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(at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sea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82"/>
        </w:rPr>
        <w:t>°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C).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Runn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5218" w:space="94"/>
            <w:col w:w="3608"/>
          </w:cols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" w:after="0" w:line="409" w:lineRule="auto"/>
        <w:ind w:left="480" w:right="51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4.041992pt;margin-top:35.543816pt;width:11.142314pt;height:8.745725pt;mso-position-horizontal-relative:page;mso-position-vertical-relative:paragraph;z-index:-4211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w w:val="129"/>
                      <w:i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21"/>
                      <w:position w:val="5"/>
                    </w:rPr>
                    <w:t>3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fluids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hanging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80"/>
          <w:i/>
        </w:rPr>
        <w:t>ρ</w:t>
      </w:r>
      <w:r>
        <w:rPr>
          <w:rFonts w:ascii="Avenir Next Medium" w:hAnsi="Avenir Next Medium" w:cs="Avenir Next Medium" w:eastAsia="Avenir Next Medium"/>
          <w:sz w:val="22"/>
          <w:szCs w:val="22"/>
          <w:spacing w:val="14"/>
          <w:w w:val="8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ater,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example,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80"/>
          <w:i/>
        </w:rPr>
        <w:t>ρ</w:t>
      </w:r>
      <w:r>
        <w:rPr>
          <w:rFonts w:ascii="Avenir Next Medium" w:hAnsi="Avenir Next Medium" w:cs="Avenir Next Medium" w:eastAsia="Avenir Next Medium"/>
          <w:sz w:val="22"/>
          <w:szCs w:val="22"/>
          <w:spacing w:val="15"/>
          <w:w w:val="8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51"/>
          <w:w w:val="100"/>
          <w:i/>
          <w:position w:val="10"/>
        </w:rPr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i/>
          <w:u w:val="single" w:color="000000"/>
          <w:position w:val="1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4"/>
          <w:w w:val="100"/>
          <w:i/>
          <w:u w:val="single" w:color="000000"/>
          <w:position w:val="10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10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34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).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Lastl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>A</w:t>
      </w:r>
      <w:r>
        <w:rPr>
          <w:rFonts w:ascii="Avenir Next Medium" w:hAnsi="Avenir Next Medium" w:cs="Avenir Next Medium" w:eastAsia="Avenir Next Medium"/>
          <w:sz w:val="22"/>
          <w:szCs w:val="22"/>
          <w:spacing w:val="17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1.4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  <w:position w:val="0"/>
        </w:rPr>
        <w:t>cros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  <w:position w:val="0"/>
        </w:rPr>
        <w:t>-sectional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area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je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sphere,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example,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cross-sectional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area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95"/>
          <w:i/>
          <w:position w:val="0"/>
        </w:rPr>
        <w:t>π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30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5"/>
          <w:position w:val="8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42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kinematic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ys-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80" w:right="700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ically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realistic.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16" w:after="0" w:line="352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82"/>
          <w:i/>
          <w:position w:val="-7"/>
        </w:rPr>
        <w:t>d</w:t>
      </w:r>
      <w:r>
        <w:rPr>
          <w:rFonts w:ascii="Avenir Next Medium" w:hAnsi="Avenir Next Medium" w:cs="Avenir Next Medium" w:eastAsia="Avenir Next Medium"/>
          <w:sz w:val="22"/>
          <w:szCs w:val="22"/>
          <w:spacing w:val="16"/>
          <w:w w:val="82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-7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  <w:position w:val="-7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7"/>
        </w:rPr>
        <w:t>v</w:t>
      </w:r>
      <w:r>
        <w:rPr>
          <w:rFonts w:ascii="Avenir Next Medium" w:hAnsi="Avenir Next Medium" w:cs="Avenir Next Medium" w:eastAsia="Avenir Next Medium"/>
          <w:sz w:val="22"/>
          <w:szCs w:val="22"/>
          <w:spacing w:val="10"/>
          <w:w w:val="100"/>
          <w:i/>
          <w:position w:val="-7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7"/>
        </w:rPr>
        <w:t>t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-7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36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09"/>
          <w:w w:val="100"/>
          <w:position w:val="7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109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u w:val="single" w:color="0000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9"/>
          <w:w w:val="100"/>
          <w:u w:val="single" w:color="0000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7"/>
          <w:w w:val="100"/>
          <w:position w:val="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2"/>
          <w:i/>
          <w:position w:val="-7"/>
        </w:rPr>
        <w:t>at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  <w:position w:val="2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0" w:after="0" w:line="203" w:lineRule="exact"/>
        <w:ind w:right="283"/>
        <w:jc w:val="right"/>
        <w:tabs>
          <w:tab w:pos="4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6"/>
          <w:szCs w:val="16"/>
          <w:w w:val="129"/>
          <w:i/>
          <w:position w:val="1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w w:val="100"/>
          <w:i/>
          <w:position w:val="13"/>
        </w:rPr>
        <w:tab/>
      </w:r>
      <w:r>
        <w:rPr>
          <w:rFonts w:ascii="Times New Roman" w:hAnsi="Times New Roman" w:cs="Times New Roman" w:eastAsia="Times New Roman"/>
          <w:sz w:val="16"/>
          <w:szCs w:val="16"/>
          <w:w w:val="100"/>
          <w:i/>
          <w:position w:val="13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1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(1.5)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5314" w:space="3036"/>
            <w:col w:w="570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auto"/>
        <w:ind w:left="4069" w:right="-20"/>
        <w:jc w:val="left"/>
        <w:tabs>
          <w:tab w:pos="8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w w:val="97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w w:val="183"/>
          <w:i/>
          <w:position w:val="-4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8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  <w:position w:val="0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16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16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6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2"/>
          <w:w w:val="116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  <w:position w:val="0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16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>at</w:t>
      </w:r>
      <w:r>
        <w:rPr>
          <w:rFonts w:ascii="Avenir Next Medium" w:hAnsi="Avenir Next Medium" w:cs="Avenir Next Medium" w:eastAsia="Avenir Next Medium"/>
          <w:sz w:val="22"/>
          <w:szCs w:val="22"/>
          <w:spacing w:val="-51"/>
          <w:w w:val="100"/>
          <w:i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(1.6)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62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fundame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tal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ysical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situation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ouncing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revious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realistic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640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1.2.2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2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12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3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540" w:lineRule="atLeast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hanics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ious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ouncing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made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accurate.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incor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5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orates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resistance: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4001pt;margin-top:-2.742205pt;width:423.085003pt;height:395.21724pt;mso-position-horizontal-relative:page;mso-position-vertical-relative:paragraph;z-index:-4210" coordorigin="2088,-55" coordsize="8462,7904">
            <v:group style="position:absolute;left:2096;top:-51;width:2;height:7896" coordorigin="2096,-51" coordsize="2,7896">
              <v:shape style="position:absolute;left:2096;top:-51;width:2;height:7896" coordorigin="2096,-51" coordsize="0,7896" path="m2096,-51l2096,7846e" filled="f" stroked="t" strokeweight=".398145pt" strokecolor="#000000">
                <v:path arrowok="t"/>
              </v:shape>
            </v:group>
            <v:group style="position:absolute;left:2092;top:-47;width:8454;height:2" coordorigin="2092,-47" coordsize="8454,2">
              <v:shape style="position:absolute;left:2092;top:-47;width:8454;height:2" coordorigin="2092,-47" coordsize="8454,0" path="m2092,-47l10546,-47e" filled="f" stroked="t" strokeweight=".398004pt" strokecolor="#000000">
                <v:path arrowok="t"/>
              </v:shape>
            </v:group>
            <v:group style="position:absolute;left:10542;top:-51;width:2;height:7896" coordorigin="10542,-51" coordsize="2,7896">
              <v:shape style="position:absolute;left:10542;top:-51;width:2;height:7896" coordorigin="10542,-51" coordsize="0,7896" path="m10542,-51l10542,7846e" filled="f" stroked="t" strokeweight=".398541pt" strokecolor="#000000">
                <v:path arrowok="t"/>
              </v:shape>
            </v:group>
            <v:group style="position:absolute;left:2092;top:7842;width:8454;height:2" coordorigin="2092,7842" coordsize="8454,2">
              <v:shape style="position:absolute;left:2092;top:7842;width:8454;height:2" coordorigin="2092,7842" coordsize="8454,0" path="m2092,7842l10546,7842e" filled="f" stroked="t" strokeweight=".39800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  <w:tab w:pos="32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3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  <w:tab w:pos="20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  <w:tab w:pos="23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  <w:tab w:pos="24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7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/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3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  <w:tab w:pos="25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3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-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-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1.2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ouncing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eliminate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redundanc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8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esn’t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used,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dr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wBall().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esn’t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initialize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text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commands.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10"/>
          <w:pgMar w:header="1018" w:footer="0" w:top="1260" w:bottom="280" w:left="1680" w:right="1320"/>
          <w:headerReference w:type="default" r:id="rId34"/>
          <w:footerReference w:type="default" r:id="rId35"/>
          <w:pgSz w:w="11920" w:h="1686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09" w:lineRule="auto"/>
        <w:ind w:left="480" w:right="55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except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ncor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6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orates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tiall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uses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kinematic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force,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acceleration,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First,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net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ertical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caculated,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bining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vi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0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36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>mg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air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drag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1.4.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tep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conditional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op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172" w:lineRule="exact"/>
        <w:ind w:left="480" w:right="6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cases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ositi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negati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  <w:position w:val="1"/>
        </w:rPr>
        <w:t>calculated,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  <w:position w:val="1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60" w:after="0" w:line="542" w:lineRule="exact"/>
        <w:ind w:left="480" w:right="3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acceleration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y-direction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ound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Newton’s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2nd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F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16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erti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dated.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ulation,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</w:rPr>
        <w:t>∼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ms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frames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cond.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teresting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ersions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pixels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meters.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Becuase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tually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terms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pixels,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ust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wledge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rSI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radius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pixels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meters.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accomplished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xe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densi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screen.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commonly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appr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ximately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(dots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h).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optimized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ok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pro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240" w:lineRule="auto"/>
        <w:ind w:left="480" w:right="1575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del,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dpi.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calculation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NumType w:start="11"/>
          <w:pgMar w:header="1018" w:footer="0" w:top="1260" w:bottom="280" w:left="1680" w:right="1320"/>
          <w:headerReference w:type="default" r:id="rId36"/>
          <w:footerReference w:type="default" r:id="rId37"/>
          <w:pgSz w:w="11920" w:h="16860"/>
        </w:sectPr>
      </w:pPr>
      <w:rPr/>
    </w:p>
    <w:p>
      <w:pPr>
        <w:spacing w:before="3" w:after="0" w:line="204" w:lineRule="exact"/>
        <w:ind w:right="-20"/>
        <w:jc w:val="right"/>
        <w:tabs>
          <w:tab w:pos="560" w:val="left"/>
        </w:tabs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pict>
          <v:group style="position:absolute;margin-left:224.119003pt;margin-top:15.801998pt;width:30.663pt;height:.1pt;mso-position-horizontal-relative:page;mso-position-vertical-relative:paragraph;z-index:-4209" coordorigin="4482,316" coordsize="613,2">
            <v:shape style="position:absolute;left:4482;top:316;width:613;height:2" coordorigin="4482,316" coordsize="613,0" path="m4482,316l5096,316e" filled="f" stroked="t" strokeweight=".436pt" strokecolor="#000000">
              <v:path arrowok="t"/>
            </v:shape>
          </v:group>
          <w10:wrap type="none"/>
        </w:pict>
      </w:r>
      <w:r>
        <w:rPr/>
        <w:pict>
          <v:group style="position:absolute;margin-left:260.006989pt;margin-top:15.801998pt;width:33.693pt;height:.1pt;mso-position-horizontal-relative:page;mso-position-vertical-relative:paragraph;z-index:-4208" coordorigin="5200,316" coordsize="674,2">
            <v:shape style="position:absolute;left:5200;top:316;width:674;height:2" coordorigin="5200,316" coordsize="674,0" path="m5200,316l5874,316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w w:val="99"/>
          <w:position w:val="-6"/>
        </w:rPr>
        <w:t>1</w:t>
      </w:r>
      <w:r>
        <w:rPr>
          <w:rFonts w:ascii="Avenir Next Medium" w:hAnsi="Avenir Next Medium" w:cs="Avenir Next Medium" w:eastAsia="Avenir Next Medium"/>
          <w:sz w:val="22"/>
          <w:szCs w:val="22"/>
          <w:w w:val="98"/>
          <w:i/>
          <w:position w:val="-6"/>
        </w:rPr>
        <w:t>m</w:t>
      </w:r>
      <w:r>
        <w:rPr>
          <w:rFonts w:ascii="Avenir Next Medium" w:hAnsi="Avenir Next Medium" w:cs="Avenir Next Medium" w:eastAsia="Avenir Next Medium"/>
          <w:sz w:val="22"/>
          <w:szCs w:val="22"/>
          <w:w w:val="100"/>
          <w:i/>
          <w:position w:val="-6"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22"/>
          <w:szCs w:val="22"/>
          <w:w w:val="99"/>
          <w:position w:val="-6"/>
        </w:rPr>
        <w:t>2</w:t>
      </w:r>
      <w:r>
        <w:rPr>
          <w:rFonts w:ascii="Avenir Next Medium" w:hAnsi="Avenir Next Medium" w:cs="Avenir Next Medium" w:eastAsia="Avenir Next Medium"/>
          <w:sz w:val="22"/>
          <w:szCs w:val="22"/>
          <w:w w:val="105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w w:val="99"/>
          <w:position w:val="-6"/>
        </w:rPr>
        <w:t>54</w:t>
      </w:r>
      <w:r>
        <w:rPr>
          <w:rFonts w:ascii="Avenir Next Medium" w:hAnsi="Avenir Next Medium" w:cs="Avenir Next Medium" w:eastAsia="Avenir Next Medium"/>
          <w:sz w:val="22"/>
          <w:szCs w:val="22"/>
          <w:w w:val="94"/>
          <w:i/>
          <w:position w:val="-6"/>
        </w:rPr>
        <w:t>cm</w:t>
      </w:r>
      <w:r>
        <w:rPr>
          <w:rFonts w:ascii="Avenir Next Medium" w:hAnsi="Avenir Next Medium" w:cs="Avenir Next Medium" w:eastAsia="Avenir Next Medium"/>
          <w:sz w:val="22"/>
          <w:szCs w:val="22"/>
          <w:w w:val="100"/>
          <w:position w:val="0"/>
        </w:rPr>
      </w:r>
    </w:p>
    <w:p>
      <w:pPr>
        <w:spacing w:before="3" w:after="0" w:line="204" w:lineRule="exact"/>
        <w:ind w:right="-20"/>
        <w:jc w:val="left"/>
        <w:tabs>
          <w:tab w:pos="1840" w:val="left"/>
        </w:tabs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6"/>
        </w:rPr>
        <w:t>1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6"/>
        </w:rPr>
        <w:t>in</w:t>
      </w:r>
      <w:r>
        <w:rPr>
          <w:rFonts w:ascii="Avenir Next Medium" w:hAnsi="Avenir Next Medium" w:cs="Avenir Next Medium" w:eastAsia="Avenir Next Medium"/>
          <w:sz w:val="22"/>
          <w:szCs w:val="22"/>
          <w:spacing w:val="-36"/>
          <w:w w:val="100"/>
          <w:i/>
          <w:position w:val="-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6"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6"/>
        </w:rPr>
        <w:t>m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4194" w:space="227"/>
            <w:col w:w="4499"/>
          </w:cols>
        </w:sectPr>
      </w:pPr>
      <w:rPr/>
    </w:p>
    <w:p>
      <w:pPr>
        <w:spacing w:before="93" w:after="0" w:line="275" w:lineRule="exact"/>
        <w:ind w:right="-20"/>
        <w:jc w:val="righ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pict>
          <v:group style="position:absolute;margin-left:298.925995pt;margin-top:5.438992pt;width:28.087pt;height:.1pt;mso-position-horizontal-relative:page;mso-position-vertical-relative:paragraph;z-index:-4207" coordorigin="5979,109" coordsize="562,2">
            <v:shape style="position:absolute;left:5979;top:109;width:562;height:2" coordorigin="5979,109" coordsize="562,0" path="m5979,109l6540,109e" filled="f" stroked="t" strokeweight=".436pt" strokecolor="#000000">
              <v:path arrowok="t"/>
            </v:shape>
          </v:group>
          <w10:wrap type="none"/>
        </w:pict>
      </w:r>
      <w:r>
        <w:rPr/>
        <w:pict>
          <v:group style="position:absolute;margin-left:396.071014pt;margin-top:5.438992pt;width:11.723pt;height:.1pt;mso-position-horizontal-relative:page;mso-position-vertical-relative:paragraph;z-index:-4206" coordorigin="7921,109" coordsize="234,2">
            <v:shape style="position:absolute;left:7921;top:109;width:234;height:2" coordorigin="7921,109" coordsize="234,0" path="m7921,109l8156,109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w w:val="99"/>
        </w:rPr>
        <w:t>100</w:t>
      </w:r>
      <w:r>
        <w:rPr>
          <w:rFonts w:ascii="Avenir Next Medium" w:hAnsi="Avenir Next Medium" w:cs="Avenir Next Medium" w:eastAsia="Avenir Next Medium"/>
          <w:sz w:val="22"/>
          <w:szCs w:val="22"/>
          <w:w w:val="94"/>
          <w:i/>
        </w:rPr>
        <w:t>cm</w:t>
      </w:r>
      <w:r>
        <w:rPr>
          <w:rFonts w:ascii="Avenir Next Medium" w:hAnsi="Avenir Next Medium" w:cs="Avenir Next Medium" w:eastAsia="Avenir Next Medium"/>
          <w:sz w:val="22"/>
          <w:szCs w:val="22"/>
          <w:w w:val="100"/>
        </w:rPr>
      </w:r>
    </w:p>
    <w:p>
      <w:pPr>
        <w:spacing w:before="93" w:after="0" w:line="275" w:lineRule="exact"/>
        <w:ind w:right="-73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w w:val="99"/>
        </w:rPr>
        <w:t>1</w:t>
      </w:r>
      <w:r>
        <w:rPr>
          <w:rFonts w:ascii="Avenir Next Medium" w:hAnsi="Avenir Next Medium" w:cs="Avenir Next Medium" w:eastAsia="Avenir Next Medium"/>
          <w:sz w:val="22"/>
          <w:szCs w:val="22"/>
          <w:w w:val="111"/>
          <w:i/>
        </w:rPr>
        <w:t>in</w:t>
      </w:r>
      <w:r>
        <w:rPr>
          <w:rFonts w:ascii="Avenir Next Medium" w:hAnsi="Avenir Next Medium" w:cs="Avenir Next Medium" w:eastAsia="Avenir Next Medium"/>
          <w:sz w:val="22"/>
          <w:szCs w:val="22"/>
          <w:w w:val="100"/>
        </w:rPr>
      </w:r>
    </w:p>
    <w:p>
      <w:pPr>
        <w:spacing w:before="0" w:after="0" w:line="368" w:lineRule="exact"/>
        <w:ind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2"/>
        </w:rPr>
        <w:t>110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2"/>
        </w:rPr>
        <w:t>px</w:t>
      </w:r>
      <w:r>
        <w:rPr>
          <w:rFonts w:ascii="Avenir Next Medium" w:hAnsi="Avenir Next Medium" w:cs="Avenir Next Medium" w:eastAsia="Avenir Next Medium"/>
          <w:sz w:val="22"/>
          <w:szCs w:val="22"/>
          <w:spacing w:val="14"/>
          <w:w w:val="100"/>
          <w:i/>
          <w:position w:val="-2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  <w:position w:val="13"/>
        </w:rPr>
        <w:t>≈</w:t>
      </w:r>
      <w:r>
        <w:rPr>
          <w:rFonts w:ascii="メイリオ" w:hAnsi="メイリオ" w:cs="メイリオ" w:eastAsia="メイリオ"/>
          <w:sz w:val="22"/>
          <w:szCs w:val="22"/>
          <w:spacing w:val="-23"/>
          <w:w w:val="100"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13"/>
        </w:rPr>
        <w:t>0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5"/>
          <w:i/>
          <w:position w:val="1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13"/>
        </w:rPr>
        <w:t>00023091</w:t>
      </w:r>
      <w:r>
        <w:rPr>
          <w:rFonts w:ascii="Times New Roman" w:hAnsi="Times New Roman" w:cs="Times New Roman" w:eastAsia="Times New Roman"/>
          <w:sz w:val="22"/>
          <w:szCs w:val="22"/>
          <w:spacing w:val="-31"/>
          <w:w w:val="100"/>
          <w:position w:val="1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2"/>
        </w:rPr>
        <w:t>px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2"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13"/>
        </w:rPr>
        <w:t>(1.7)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3" w:equalWidth="0">
            <w:col w:w="3416" w:space="284"/>
            <w:col w:w="316" w:space="283"/>
            <w:col w:w="4621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63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Once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radius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terms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meters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instead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pixels,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erroneous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ans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ers.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4202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1.3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  <w:b/>
          <w:bCs/>
        </w:rPr>
        <w:t>Multiple</w:t>
      </w:r>
      <w:r>
        <w:rPr>
          <w:rFonts w:ascii="Times New Roman" w:hAnsi="Times New Roman" w:cs="Times New Roman" w:eastAsia="Times New Roman"/>
          <w:sz w:val="28"/>
          <w:szCs w:val="28"/>
          <w:spacing w:val="37"/>
          <w:w w:val="116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  <w:b/>
          <w:bCs/>
        </w:rPr>
        <w:t>Balls</w:t>
      </w:r>
      <w:r>
        <w:rPr>
          <w:rFonts w:ascii="Times New Roman" w:hAnsi="Times New Roman" w:cs="Times New Roman" w:eastAsia="Times New Roman"/>
          <w:sz w:val="28"/>
          <w:szCs w:val="28"/>
          <w:spacing w:val="34"/>
          <w:w w:val="116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  <w:b/>
          <w:bCs/>
        </w:rPr>
        <w:t>Bouncing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dealt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rarely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ju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demonstrate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displ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ultaneousl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6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ultiple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ouncing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balls.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6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6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duced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ding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7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eatedly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his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thesis.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1.3.1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2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12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3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540" w:lineRule="atLeast"/>
        <w:ind w:left="480" w:right="62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relies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arr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proto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8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ffect:</w:t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-2.740915pt;width:423.085017pt;height:533.795087pt;mso-position-horizontal-relative:page;mso-position-vertical-relative:paragraph;z-index:-4205" coordorigin="2088,-55" coordsize="8462,10676">
            <v:group style="position:absolute;left:2096;top:-51;width:2;height:10668" coordorigin="2096,-51" coordsize="2,10668">
              <v:shape style="position:absolute;left:2096;top:-51;width:2;height:10668" coordorigin="2096,-51" coordsize="0,10668" path="m2096,-51l2096,10617e" filled="f" stroked="t" strokeweight=".398195pt" strokecolor="#000000">
                <v:path arrowok="t"/>
              </v:shape>
            </v:group>
            <v:group style="position:absolute;left:2092;top:-47;width:8454;height:2" coordorigin="2092,-47" coordsize="8454,2">
              <v:shape style="position:absolute;left:2092;top:-47;width:8454;height:2" coordorigin="2092,-47" coordsize="8454,0" path="m2092,-47l10546,-47e" filled="f" stroked="t" strokeweight=".398018pt" strokecolor="#000000">
                <v:path arrowok="t"/>
              </v:shape>
            </v:group>
            <v:group style="position:absolute;left:10542;top:-51;width:2;height:10668" coordorigin="10542,-51" coordsize="2,10668">
              <v:shape style="position:absolute;left:10542;top:-51;width:2;height:10668" coordorigin="10542,-51" coordsize="0,10668" path="m10542,-51l10542,10617e" filled="f" stroked="t" strokeweight=".3987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’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2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?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9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[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]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-2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2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&lt;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7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  <w:tab w:pos="24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3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/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6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2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&lt;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[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]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5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9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-2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/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2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-3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&lt;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54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3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3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4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5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6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7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9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9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9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pgNumType w:start="12"/>
          <w:pgMar w:header="1018" w:footer="0" w:top="1260" w:bottom="280" w:left="1680" w:right="1320"/>
          <w:headerReference w:type="default" r:id="rId38"/>
          <w:footerReference w:type="default" r:id="rId39"/>
          <w:pgSz w:w="11920" w:h="168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379995" w:type="dxa"/>
      </w:tblPr>
      <w:tblGrid/>
      <w:tr>
        <w:trPr>
          <w:trHeight w:val="187" w:hRule="exact"/>
        </w:trPr>
        <w:tc>
          <w:tcPr>
            <w:tcW w:w="34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184142" w:space="0" w:color="000000"/>
            </w:tcBorders>
          </w:tcPr>
          <w:p>
            <w:pPr>
              <w:spacing w:before="0" w:after="0" w:line="16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5"/>
              </w:rPr>
              <w:t>57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310" w:type="dxa"/>
            <w:tcBorders>
              <w:top w:val="nil" w:sz="6" w:space="0" w:color="auto"/>
              <w:bottom w:val="nil" w:sz="6" w:space="0" w:color="auto"/>
              <w:left w:val="single" w:sz="3.184142" w:space="0" w:color="000000"/>
              <w:right w:val="nil" w:sz="6" w:space="0" w:color="auto"/>
            </w:tcBorders>
          </w:tcPr>
          <w:p>
            <w:pPr/>
            <w:rPr/>
          </w:p>
        </w:tc>
        <w:tc>
          <w:tcPr>
            <w:tcW w:w="813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184527" w:space="0" w:color="000000"/>
            </w:tcBorders>
          </w:tcPr>
          <w:p>
            <w:pPr>
              <w:spacing w:before="12" w:after="0" w:line="240" w:lineRule="auto"/>
              <w:ind w:left="173" w:right="-20"/>
              <w:jc w:val="left"/>
              <w:rPr>
                <w:rFonts w:ascii="Courier" w:hAnsi="Courier" w:cs="Courier" w:eastAsia="Courier"/>
                <w:sz w:val="16"/>
                <w:szCs w:val="16"/>
              </w:rPr>
            </w:pPr>
            <w:rPr/>
            <w:r>
              <w:rPr>
                <w:rFonts w:ascii="Courier" w:hAnsi="Courier" w:cs="Courier" w:eastAsia="Courier"/>
                <w:sz w:val="16"/>
                <w:szCs w:val="16"/>
                <w:spacing w:val="13"/>
                <w:w w:val="100"/>
              </w:rPr>
              <w:t>v</w:t>
            </w:r>
            <w:r>
              <w:rPr>
                <w:rFonts w:ascii="Courier" w:hAnsi="Courier" w:cs="Courier" w:eastAsia="Courier"/>
                <w:sz w:val="16"/>
                <w:szCs w:val="16"/>
                <w:spacing w:val="13"/>
                <w:w w:val="100"/>
              </w:rPr>
              <w:t>a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Courier" w:hAnsi="Courier" w:cs="Courier" w:eastAsia="Courier"/>
                <w:sz w:val="16"/>
                <w:szCs w:val="16"/>
                <w:spacing w:val="-2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c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o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l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o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Courier" w:hAnsi="Courier" w:cs="Courier" w:eastAsia="Courier"/>
                <w:sz w:val="16"/>
                <w:szCs w:val="16"/>
                <w:spacing w:val="-30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=</w:t>
            </w:r>
            <w:r>
              <w:rPr>
                <w:rFonts w:ascii="Courier" w:hAnsi="Courier" w:cs="Courier" w:eastAsia="Courier"/>
                <w:sz w:val="16"/>
                <w:szCs w:val="16"/>
                <w:spacing w:val="21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10"/>
                <w:w w:val="100"/>
              </w:rPr>
              <w:t>’</w:t>
            </w:r>
            <w:r>
              <w:rPr>
                <w:rFonts w:ascii="Courier" w:hAnsi="Courier" w:cs="Courier" w:eastAsia="Courier"/>
                <w:sz w:val="16"/>
                <w:szCs w:val="16"/>
                <w:spacing w:val="19"/>
                <w:w w:val="100"/>
              </w:rPr>
              <w:t>#</w:t>
            </w:r>
            <w:r>
              <w:rPr>
                <w:rFonts w:ascii="Courier" w:hAnsi="Courier" w:cs="Courier" w:eastAsia="Courier"/>
                <w:sz w:val="16"/>
                <w:szCs w:val="16"/>
                <w:spacing w:val="10"/>
                <w:w w:val="100"/>
              </w:rPr>
              <w:t>’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;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189" w:hRule="exact"/>
        </w:trPr>
        <w:tc>
          <w:tcPr>
            <w:tcW w:w="34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184142" w:space="0" w:color="000000"/>
            </w:tcBorders>
          </w:tcPr>
          <w:p>
            <w:pPr>
              <w:spacing w:before="0" w:after="0" w:line="16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5"/>
              </w:rPr>
              <w:t>58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310" w:type="dxa"/>
            <w:tcBorders>
              <w:top w:val="nil" w:sz="6" w:space="0" w:color="auto"/>
              <w:bottom w:val="nil" w:sz="6" w:space="0" w:color="auto"/>
              <w:left w:val="single" w:sz="3.184142" w:space="0" w:color="000000"/>
              <w:right w:val="nil" w:sz="6" w:space="0" w:color="auto"/>
            </w:tcBorders>
          </w:tcPr>
          <w:p>
            <w:pPr/>
            <w:rPr/>
          </w:p>
        </w:tc>
        <w:tc>
          <w:tcPr>
            <w:tcW w:w="813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184527" w:space="0" w:color="000000"/>
            </w:tcBorders>
          </w:tcPr>
          <w:p>
            <w:pPr>
              <w:spacing w:before="14" w:after="0" w:line="240" w:lineRule="auto"/>
              <w:ind w:left="173" w:right="-20"/>
              <w:jc w:val="left"/>
              <w:rPr>
                <w:rFonts w:ascii="Courier" w:hAnsi="Courier" w:cs="Courier" w:eastAsia="Courier"/>
                <w:sz w:val="16"/>
                <w:szCs w:val="16"/>
              </w:rPr>
            </w:pPr>
            <w:rPr/>
            <w:r>
              <w:rPr>
                <w:rFonts w:ascii="Courier" w:hAnsi="Courier" w:cs="Courier" w:eastAsia="Courier"/>
                <w:sz w:val="16"/>
                <w:szCs w:val="16"/>
                <w:spacing w:val="13"/>
                <w:w w:val="100"/>
              </w:rPr>
              <w:t>f</w:t>
            </w:r>
            <w:r>
              <w:rPr>
                <w:rFonts w:ascii="Courier" w:hAnsi="Courier" w:cs="Courier" w:eastAsia="Courier"/>
                <w:sz w:val="16"/>
                <w:szCs w:val="16"/>
                <w:spacing w:val="13"/>
                <w:w w:val="100"/>
              </w:rPr>
              <w:t>o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Courier" w:hAnsi="Courier" w:cs="Courier" w:eastAsia="Courier"/>
                <w:sz w:val="16"/>
                <w:szCs w:val="16"/>
                <w:spacing w:val="-8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21"/>
                <w:w w:val="100"/>
              </w:rPr>
              <w:t>(</w:t>
            </w:r>
            <w:r>
              <w:rPr>
                <w:rFonts w:ascii="Courier" w:hAnsi="Courier" w:cs="Courier" w:eastAsia="Courier"/>
                <w:sz w:val="16"/>
                <w:szCs w:val="16"/>
                <w:spacing w:val="13"/>
                <w:w w:val="100"/>
              </w:rPr>
              <w:t>v</w:t>
            </w:r>
            <w:r>
              <w:rPr>
                <w:rFonts w:ascii="Courier" w:hAnsi="Courier" w:cs="Courier" w:eastAsia="Courier"/>
                <w:sz w:val="16"/>
                <w:szCs w:val="16"/>
                <w:spacing w:val="13"/>
                <w:w w:val="100"/>
              </w:rPr>
              <w:t>a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Courier" w:hAnsi="Courier" w:cs="Courier" w:eastAsia="Courier"/>
                <w:sz w:val="16"/>
                <w:szCs w:val="16"/>
                <w:spacing w:val="-19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Courier" w:hAnsi="Courier" w:cs="Courier" w:eastAsia="Courier"/>
                <w:sz w:val="16"/>
                <w:szCs w:val="16"/>
                <w:spacing w:val="11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=</w:t>
            </w:r>
            <w:r>
              <w:rPr>
                <w:rFonts w:ascii="Courier" w:hAnsi="Courier" w:cs="Courier" w:eastAsia="Courier"/>
                <w:sz w:val="16"/>
                <w:szCs w:val="16"/>
                <w:spacing w:val="13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11"/>
                <w:w w:val="100"/>
              </w:rPr>
              <w:t>0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;</w:t>
            </w:r>
            <w:r>
              <w:rPr>
                <w:rFonts w:ascii="Courier" w:hAnsi="Courier" w:cs="Courier" w:eastAsia="Courier"/>
                <w:sz w:val="16"/>
                <w:szCs w:val="16"/>
                <w:spacing w:val="2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i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&lt;</w:t>
            </w:r>
            <w:r>
              <w:rPr>
                <w:rFonts w:ascii="Courier" w:hAnsi="Courier" w:cs="Courier" w:eastAsia="Courier"/>
                <w:sz w:val="16"/>
                <w:szCs w:val="16"/>
                <w:spacing w:val="11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11"/>
                <w:w w:val="100"/>
              </w:rPr>
              <w:t>6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;</w:t>
            </w:r>
            <w:r>
              <w:rPr>
                <w:rFonts w:ascii="Courier" w:hAnsi="Courier" w:cs="Courier" w:eastAsia="Courier"/>
                <w:sz w:val="16"/>
                <w:szCs w:val="16"/>
                <w:spacing w:val="3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20"/>
                <w:w w:val="100"/>
              </w:rPr>
              <w:t>i</w:t>
            </w:r>
            <w:r>
              <w:rPr>
                <w:rFonts w:ascii="Courier" w:hAnsi="Courier" w:cs="Courier" w:eastAsia="Courier"/>
                <w:sz w:val="16"/>
                <w:szCs w:val="16"/>
                <w:spacing w:val="11"/>
                <w:w w:val="100"/>
              </w:rPr>
              <w:t>+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+</w:t>
            </w:r>
            <w:r>
              <w:rPr>
                <w:rFonts w:ascii="Courier" w:hAnsi="Courier" w:cs="Courier" w:eastAsia="Courier"/>
                <w:sz w:val="16"/>
                <w:szCs w:val="16"/>
                <w:spacing w:val="-10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)</w:t>
            </w:r>
            <w:r>
              <w:rPr>
                <w:rFonts w:ascii="Courier" w:hAnsi="Courier" w:cs="Courier" w:eastAsia="Courier"/>
                <w:sz w:val="16"/>
                <w:szCs w:val="16"/>
                <w:spacing w:val="11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{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189" w:hRule="exact"/>
        </w:trPr>
        <w:tc>
          <w:tcPr>
            <w:tcW w:w="34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184142" w:space="0" w:color="000000"/>
            </w:tcBorders>
          </w:tcPr>
          <w:p>
            <w:pPr>
              <w:spacing w:before="0" w:after="0" w:line="16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5"/>
              </w:rPr>
              <w:t>59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310" w:type="dxa"/>
            <w:tcBorders>
              <w:top w:val="nil" w:sz="6" w:space="0" w:color="auto"/>
              <w:bottom w:val="nil" w:sz="6" w:space="0" w:color="auto"/>
              <w:left w:val="single" w:sz="3.184142" w:space="0" w:color="000000"/>
              <w:right w:val="nil" w:sz="6" w:space="0" w:color="auto"/>
            </w:tcBorders>
          </w:tcPr>
          <w:p>
            <w:pPr/>
            <w:rPr/>
          </w:p>
        </w:tc>
        <w:tc>
          <w:tcPr>
            <w:tcW w:w="813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184527" w:space="0" w:color="000000"/>
            </w:tcBorders>
          </w:tcPr>
          <w:p>
            <w:pPr>
              <w:spacing w:before="14" w:after="0" w:line="240" w:lineRule="auto"/>
              <w:ind w:left="581" w:right="-20"/>
              <w:jc w:val="left"/>
              <w:rPr>
                <w:rFonts w:ascii="Courier" w:hAnsi="Courier" w:cs="Courier" w:eastAsia="Courier"/>
                <w:sz w:val="16"/>
                <w:szCs w:val="16"/>
              </w:rPr>
            </w:pPr>
            <w:rPr/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c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o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l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o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r</w:t>
            </w:r>
            <w:r>
              <w:rPr>
                <w:rFonts w:ascii="Courier" w:hAnsi="Courier" w:cs="Courier" w:eastAsia="Courier"/>
                <w:sz w:val="16"/>
                <w:szCs w:val="16"/>
                <w:spacing w:val="-27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11"/>
                <w:w w:val="100"/>
              </w:rPr>
              <w:t>+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=</w:t>
            </w:r>
            <w:r>
              <w:rPr>
                <w:rFonts w:ascii="Courier" w:hAnsi="Courier" w:cs="Courier" w:eastAsia="Courier"/>
                <w:sz w:val="16"/>
                <w:szCs w:val="16"/>
                <w:spacing w:val="9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88"/>
              </w:rPr>
              <w:t>l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88"/>
              </w:rPr>
              <w:t>e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88"/>
              </w:rPr>
              <w:t>t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88"/>
              </w:rPr>
              <w:t>t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88"/>
              </w:rPr>
              <w:t>e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88"/>
              </w:rPr>
              <w:t>r</w:t>
            </w:r>
            <w:r>
              <w:rPr>
                <w:rFonts w:ascii="Courier" w:hAnsi="Courier" w:cs="Courier" w:eastAsia="Courier"/>
                <w:sz w:val="16"/>
                <w:szCs w:val="16"/>
                <w:spacing w:val="23"/>
                <w:w w:val="88"/>
              </w:rPr>
              <w:t>s</w:t>
            </w:r>
            <w:r>
              <w:rPr>
                <w:rFonts w:ascii="Courier" w:hAnsi="Courier" w:cs="Courier" w:eastAsia="Courier"/>
                <w:sz w:val="16"/>
                <w:szCs w:val="16"/>
                <w:spacing w:val="22"/>
                <w:w w:val="88"/>
              </w:rPr>
              <w:t>[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88"/>
              </w:rPr>
              <w:t>M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88"/>
              </w:rPr>
              <w:t>a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88"/>
              </w:rPr>
              <w:t>t</w:t>
            </w:r>
            <w:r>
              <w:rPr>
                <w:rFonts w:ascii="Courier" w:hAnsi="Courier" w:cs="Courier" w:eastAsia="Courier"/>
                <w:sz w:val="16"/>
                <w:szCs w:val="16"/>
                <w:spacing w:val="22"/>
                <w:w w:val="88"/>
              </w:rPr>
              <w:t>h</w:t>
            </w:r>
            <w:r>
              <w:rPr>
                <w:rFonts w:ascii="Courier" w:hAnsi="Courier" w:cs="Courier" w:eastAsia="Courier"/>
                <w:sz w:val="16"/>
                <w:szCs w:val="16"/>
                <w:spacing w:val="23"/>
                <w:w w:val="88"/>
              </w:rPr>
              <w:t>.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88"/>
              </w:rPr>
              <w:t>f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88"/>
              </w:rPr>
              <w:t>l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88"/>
              </w:rPr>
              <w:t>o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88"/>
              </w:rPr>
              <w:t>o</w:t>
            </w:r>
            <w:r>
              <w:rPr>
                <w:rFonts w:ascii="Courier" w:hAnsi="Courier" w:cs="Courier" w:eastAsia="Courier"/>
                <w:sz w:val="16"/>
                <w:szCs w:val="16"/>
                <w:spacing w:val="23"/>
                <w:w w:val="88"/>
              </w:rPr>
              <w:t>r</w:t>
            </w:r>
            <w:r>
              <w:rPr>
                <w:rFonts w:ascii="Courier" w:hAnsi="Courier" w:cs="Courier" w:eastAsia="Courier"/>
                <w:sz w:val="16"/>
                <w:szCs w:val="16"/>
                <w:spacing w:val="22"/>
                <w:w w:val="88"/>
              </w:rPr>
              <w:t>(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88"/>
              </w:rPr>
              <w:t>M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88"/>
              </w:rPr>
              <w:t>a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88"/>
              </w:rPr>
              <w:t>t</w:t>
            </w:r>
            <w:r>
              <w:rPr>
                <w:rFonts w:ascii="Courier" w:hAnsi="Courier" w:cs="Courier" w:eastAsia="Courier"/>
                <w:sz w:val="16"/>
                <w:szCs w:val="16"/>
                <w:spacing w:val="22"/>
                <w:w w:val="88"/>
              </w:rPr>
              <w:t>h</w:t>
            </w:r>
            <w:r>
              <w:rPr>
                <w:rFonts w:ascii="Courier" w:hAnsi="Courier" w:cs="Courier" w:eastAsia="Courier"/>
                <w:sz w:val="16"/>
                <w:szCs w:val="16"/>
                <w:spacing w:val="23"/>
                <w:w w:val="88"/>
              </w:rPr>
              <w:t>.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88"/>
              </w:rPr>
              <w:t>r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88"/>
              </w:rPr>
              <w:t>a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88"/>
              </w:rPr>
              <w:t>n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88"/>
              </w:rPr>
              <w:t>d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88"/>
              </w:rPr>
              <w:t>o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88"/>
              </w:rPr>
              <w:t>m</w:t>
            </w:r>
            <w:r>
              <w:rPr>
                <w:rFonts w:ascii="Courier" w:hAnsi="Courier" w:cs="Courier" w:eastAsia="Courier"/>
                <w:sz w:val="16"/>
                <w:szCs w:val="16"/>
                <w:spacing w:val="-70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11"/>
                <w:w w:val="100"/>
              </w:rPr>
              <w:t>(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)</w:t>
            </w:r>
            <w:r>
              <w:rPr>
                <w:rFonts w:ascii="Courier" w:hAnsi="Courier" w:cs="Courier" w:eastAsia="Courier"/>
                <w:sz w:val="16"/>
                <w:szCs w:val="16"/>
                <w:spacing w:val="3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*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13"/>
                <w:w w:val="88"/>
              </w:rPr>
              <w:t>1</w:t>
            </w:r>
            <w:r>
              <w:rPr>
                <w:rFonts w:ascii="Courier" w:hAnsi="Courier" w:cs="Courier" w:eastAsia="Courier"/>
                <w:sz w:val="16"/>
                <w:szCs w:val="16"/>
                <w:spacing w:val="13"/>
                <w:w w:val="88"/>
              </w:rPr>
              <w:t>6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88"/>
              </w:rPr>
              <w:t>)</w:t>
            </w:r>
            <w:r>
              <w:rPr>
                <w:rFonts w:ascii="Courier" w:hAnsi="Courier" w:cs="Courier" w:eastAsia="Courier"/>
                <w:sz w:val="16"/>
                <w:szCs w:val="16"/>
                <w:spacing w:val="-72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11"/>
                <w:w w:val="100"/>
              </w:rPr>
              <w:t>]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;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189" w:hRule="exact"/>
        </w:trPr>
        <w:tc>
          <w:tcPr>
            <w:tcW w:w="34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184142" w:space="0" w:color="000000"/>
            </w:tcBorders>
          </w:tcPr>
          <w:p>
            <w:pPr>
              <w:spacing w:before="0" w:after="0" w:line="16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5"/>
              </w:rPr>
              <w:t>60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310" w:type="dxa"/>
            <w:tcBorders>
              <w:top w:val="nil" w:sz="6" w:space="0" w:color="auto"/>
              <w:bottom w:val="nil" w:sz="6" w:space="0" w:color="auto"/>
              <w:left w:val="single" w:sz="3.184142" w:space="0" w:color="000000"/>
              <w:right w:val="nil" w:sz="6" w:space="0" w:color="auto"/>
            </w:tcBorders>
          </w:tcPr>
          <w:p>
            <w:pPr/>
            <w:rPr/>
          </w:p>
        </w:tc>
        <w:tc>
          <w:tcPr>
            <w:tcW w:w="813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184527" w:space="0" w:color="000000"/>
            </w:tcBorders>
          </w:tcPr>
          <w:p>
            <w:pPr>
              <w:spacing w:before="14" w:after="0" w:line="240" w:lineRule="auto"/>
              <w:ind w:left="169" w:right="-20"/>
              <w:jc w:val="left"/>
              <w:rPr>
                <w:rFonts w:ascii="Courier" w:hAnsi="Courier" w:cs="Courier" w:eastAsia="Courier"/>
                <w:sz w:val="16"/>
                <w:szCs w:val="16"/>
              </w:rPr>
            </w:pPr>
            <w:rPr/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}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189" w:hRule="exact"/>
        </w:trPr>
        <w:tc>
          <w:tcPr>
            <w:tcW w:w="34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184142" w:space="0" w:color="000000"/>
            </w:tcBorders>
          </w:tcPr>
          <w:p>
            <w:pPr>
              <w:spacing w:before="0" w:after="0" w:line="16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5"/>
              </w:rPr>
              <w:t>61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310" w:type="dxa"/>
            <w:tcBorders>
              <w:top w:val="nil" w:sz="6" w:space="0" w:color="auto"/>
              <w:bottom w:val="nil" w:sz="6" w:space="0" w:color="auto"/>
              <w:left w:val="single" w:sz="3.184142" w:space="0" w:color="000000"/>
              <w:right w:val="nil" w:sz="6" w:space="0" w:color="auto"/>
            </w:tcBorders>
          </w:tcPr>
          <w:p>
            <w:pPr/>
            <w:rPr/>
          </w:p>
        </w:tc>
        <w:tc>
          <w:tcPr>
            <w:tcW w:w="813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184527" w:space="0" w:color="000000"/>
            </w:tcBorders>
          </w:tcPr>
          <w:p>
            <w:pPr>
              <w:spacing w:before="14" w:after="0" w:line="240" w:lineRule="auto"/>
              <w:ind w:left="175" w:right="-20"/>
              <w:jc w:val="left"/>
              <w:rPr>
                <w:rFonts w:ascii="Courier" w:hAnsi="Courier" w:cs="Courier" w:eastAsia="Courier"/>
                <w:sz w:val="16"/>
                <w:szCs w:val="16"/>
              </w:rPr>
            </w:pPr>
            <w:rPr/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100"/>
              </w:rPr>
              <w:t>r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100"/>
              </w:rPr>
              <w:t>e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100"/>
              </w:rPr>
              <w:t>t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100"/>
              </w:rPr>
              <w:t>u</w:t>
            </w:r>
            <w:r>
              <w:rPr>
                <w:rFonts w:ascii="Courier" w:hAnsi="Courier" w:cs="Courier" w:eastAsia="Courier"/>
                <w:sz w:val="16"/>
                <w:szCs w:val="16"/>
                <w:spacing w:val="15"/>
                <w:w w:val="100"/>
              </w:rPr>
              <w:t>r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n</w:t>
            </w:r>
            <w:r>
              <w:rPr>
                <w:rFonts w:ascii="Courier" w:hAnsi="Courier" w:cs="Courier" w:eastAsia="Courier"/>
                <w:sz w:val="16"/>
                <w:szCs w:val="16"/>
                <w:spacing w:val="-35"/>
                <w:w w:val="100"/>
              </w:rPr>
              <w:t> 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c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o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l</w:t>
            </w:r>
            <w:r>
              <w:rPr>
                <w:rFonts w:ascii="Courier" w:hAnsi="Courier" w:cs="Courier" w:eastAsia="Courier"/>
                <w:sz w:val="16"/>
                <w:szCs w:val="16"/>
                <w:spacing w:val="14"/>
                <w:w w:val="100"/>
              </w:rPr>
              <w:t>o</w:t>
            </w:r>
            <w:r>
              <w:rPr>
                <w:rFonts w:ascii="Courier" w:hAnsi="Courier" w:cs="Courier" w:eastAsia="Courier"/>
                <w:sz w:val="16"/>
                <w:szCs w:val="16"/>
                <w:spacing w:val="23"/>
                <w:w w:val="100"/>
              </w:rPr>
              <w:t>r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;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34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184142" w:space="0" w:color="000000"/>
            </w:tcBorders>
          </w:tcPr>
          <w:p>
            <w:pPr>
              <w:spacing w:before="0" w:after="0" w:line="16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6"/>
                <w:szCs w:val="16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5"/>
              </w:rPr>
              <w:t>62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310" w:type="dxa"/>
            <w:tcBorders>
              <w:top w:val="nil" w:sz="6" w:space="0" w:color="auto"/>
              <w:bottom w:val="single" w:sz="3.184242" w:space="0" w:color="000000"/>
              <w:left w:val="single" w:sz="3.184142" w:space="0" w:color="000000"/>
              <w:right w:val="nil" w:sz="6" w:space="0" w:color="auto"/>
            </w:tcBorders>
          </w:tcPr>
          <w:p>
            <w:pPr>
              <w:spacing w:before="14" w:after="0" w:line="240" w:lineRule="auto"/>
              <w:ind w:left="68" w:right="-20"/>
              <w:jc w:val="left"/>
              <w:rPr>
                <w:rFonts w:ascii="Courier" w:hAnsi="Courier" w:cs="Courier" w:eastAsia="Courier"/>
                <w:sz w:val="16"/>
                <w:szCs w:val="16"/>
              </w:rPr>
            </w:pPr>
            <w:rPr/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  <w:t>}</w:t>
            </w:r>
            <w:r>
              <w:rPr>
                <w:rFonts w:ascii="Courier" w:hAnsi="Courier" w:cs="Courier" w:eastAsia="Courier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8136" w:type="dxa"/>
            <w:tcBorders>
              <w:top w:val="nil" w:sz="6" w:space="0" w:color="auto"/>
              <w:bottom w:val="single" w:sz="3.184242" w:space="0" w:color="000000"/>
              <w:left w:val="nil" w:sz="6" w:space="0" w:color="auto"/>
              <w:right w:val="single" w:sz="3.184527" w:space="0" w:color="000000"/>
            </w:tcBorders>
          </w:tcPr>
          <w:p>
            <w:pPr/>
            <w:rPr/>
          </w:p>
        </w:tc>
      </w:tr>
      <w:tr>
        <w:trPr>
          <w:trHeight w:val="411" w:hRule="exact"/>
        </w:trPr>
        <w:tc>
          <w:tcPr>
            <w:tcW w:w="34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310" w:type="dxa"/>
            <w:tcBorders>
              <w:top w:val="single" w:sz="3.184242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8136" w:type="dxa"/>
            <w:tcBorders>
              <w:top w:val="single" w:sz="3.184242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74" w:after="0" w:line="240" w:lineRule="auto"/>
              <w:ind w:left="15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Listing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1.3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Multiple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balls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6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ouncing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3"/>
              </w:rPr>
              <w:t>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-5"/>
                <w:w w:val="103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1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9"/>
              </w:rPr>
              <w:t>lation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spacing w:val="0"/>
                <w:w w:val="100"/>
              </w:rPr>
            </w:r>
          </w:p>
        </w:tc>
      </w:tr>
    </w:tbl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520" w:right="12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listings,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outlined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omit-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space.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differs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mainly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ecause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usage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proto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8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es,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cts,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separate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8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file,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ball.js,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frame-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hapters,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esn’t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8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eated.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6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constructor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ecuase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parts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1.3,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holds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generated.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7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elem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balls,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prompt()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eth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eleme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tains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erties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radius,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color,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cities.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2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ulation,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cycles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ele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2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hanging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erties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36-37.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Exactly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1,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conditional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trols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2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colliding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all.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visualized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hart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1.2.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520" w:right="12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ops,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bit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complexi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case.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13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uture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bine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complex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complexi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ding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ad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8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anced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uations.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put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strain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computer’s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erformance: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ulate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520" w:right="12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ouncing,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second,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4,800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individual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erties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need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kil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dern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capabilities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computers,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isn’t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difficult.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13"/>
          <w:pgMar w:header="1018" w:footer="0" w:top="1260" w:bottom="280" w:left="1640" w:right="1260"/>
          <w:headerReference w:type="default" r:id="rId40"/>
          <w:footerReference w:type="default" r:id="rId41"/>
          <w:pgSz w:w="11920" w:h="16860"/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29pt;height:218.4pt;mso-position-horizontal-relative:char;mso-position-vertical-relative:line" type="#_x0000_t75">
            <v:imagedata r:id="rId4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22" w:after="0" w:line="240" w:lineRule="auto"/>
        <w:ind w:left="17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3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1.2: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20"/>
          <w:szCs w:val="2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balls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ouncing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14" w:lineRule="auto"/>
        <w:ind w:left="480" w:right="2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random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color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radius,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balls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reated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init()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Math.rand()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these,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fundame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tal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color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generator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hex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color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randomly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igning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ossible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tries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aract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string.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completely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unnecessar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aesthetic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eal,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easier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distinguish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balls.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14"/>
          <w:pgMar w:header="1018" w:footer="0" w:top="1260" w:bottom="280" w:left="1680" w:right="1140"/>
          <w:headerReference w:type="default" r:id="rId42"/>
          <w:footerReference w:type="default" r:id="rId43"/>
          <w:pgSz w:w="11920" w:h="168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58" w:lineRule="exact"/>
        <w:ind w:left="480" w:right="6288"/>
        <w:jc w:val="both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Chapter</w:t>
      </w:r>
      <w:r>
        <w:rPr>
          <w:rFonts w:ascii="Times New Roman" w:hAnsi="Times New Roman" w:cs="Times New Roman" w:eastAsia="Times New Roman"/>
          <w:sz w:val="41"/>
          <w:szCs w:val="41"/>
          <w:spacing w:val="4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2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3981"/>
        <w:jc w:val="both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Si</w:t>
      </w:r>
      <w:r>
        <w:rPr>
          <w:rFonts w:ascii="Times New Roman" w:hAnsi="Times New Roman" w:cs="Times New Roman" w:eastAsia="Times New Roman"/>
          <w:sz w:val="49"/>
          <w:szCs w:val="49"/>
          <w:spacing w:val="-17"/>
          <w:w w:val="113"/>
          <w:b/>
          <w:bCs/>
        </w:rPr>
        <w:t>m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ulating</w:t>
      </w:r>
      <w:r>
        <w:rPr>
          <w:rFonts w:ascii="Times New Roman" w:hAnsi="Times New Roman" w:cs="Times New Roman" w:eastAsia="Times New Roman"/>
          <w:sz w:val="49"/>
          <w:szCs w:val="49"/>
          <w:spacing w:val="8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Orbits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14" w:lineRule="auto"/>
        <w:ind w:left="480" w:right="4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hapter,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anced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orbiting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masses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3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duced.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First,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situation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7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duced,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complex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olving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esca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Finall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Kepler’s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2nd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examined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planet.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5216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2.1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Basic</w:t>
      </w:r>
      <w:r>
        <w:rPr>
          <w:rFonts w:ascii="Times New Roman" w:hAnsi="Times New Roman" w:cs="Times New Roman" w:eastAsia="Times New Roman"/>
          <w:sz w:val="28"/>
          <w:szCs w:val="28"/>
          <w:spacing w:val="40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Orbit</w:t>
      </w:r>
      <w:r>
        <w:rPr>
          <w:rFonts w:ascii="Times New Roman" w:hAnsi="Times New Roman" w:cs="Times New Roman" w:eastAsia="Times New Roman"/>
          <w:sz w:val="28"/>
          <w:szCs w:val="28"/>
          <w:spacing w:val="21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29"/>
          <w:b/>
          <w:bCs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8"/>
          <w:b/>
          <w:bCs/>
        </w:rPr>
        <w:t>ath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42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deal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planet.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5174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  <w:b/>
          <w:bCs/>
        </w:rPr>
        <w:t>Ba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11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1"/>
          <w:b/>
          <w:bCs/>
        </w:rPr>
        <w:t>kground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11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9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8"/>
          <w:w w:val="119"/>
          <w:b/>
          <w:bCs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8"/>
          <w:b/>
          <w:bCs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2"/>
          <w:b/>
          <w:bCs/>
        </w:rPr>
        <w:t>sics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80" w:right="1025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Newton’s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vitation: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Mar w:header="0" w:footer="0" w:top="1580" w:bottom="280" w:left="1680" w:right="1340"/>
          <w:headerReference w:type="default" r:id="rId45"/>
          <w:footerReference w:type="default" r:id="rId46"/>
          <w:pgSz w:w="11920" w:h="1686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righ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0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3"/>
          <w:i/>
          <w:position w:val="0"/>
        </w:rPr>
        <w:t>G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3" w:after="0" w:line="252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venir Next Medium" w:hAnsi="Avenir Next Medium" w:cs="Avenir Next Medium" w:eastAsia="Avenir Next Medium"/>
          <w:sz w:val="22"/>
          <w:szCs w:val="22"/>
          <w:w w:val="98"/>
          <w:i/>
          <w:position w:val="-2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w w:val="105"/>
          <w:position w:val="-5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0"/>
          <w:w w:val="100"/>
          <w:position w:val="-5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8"/>
          <w:i/>
          <w:position w:val="-2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  <w:position w:val="-5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0" w:after="0" w:line="320" w:lineRule="exact"/>
        <w:ind w:left="187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319.122009pt;margin-top:3.04093pt;width:28.621pt;height:.1pt;mso-position-horizontal-relative:page;mso-position-vertical-relative:paragraph;z-index:-4204" coordorigin="6382,61" coordsize="572,2">
            <v:shape style="position:absolute;left:6382;top:61;width:572;height:2" coordorigin="6382,61" coordsize="572,0" path="m6382,61l6955,61e" filled="f" stroked="t" strokeweight=".436pt" strokecolor="#000000">
              <v:path arrowok="t"/>
            </v:shape>
          </v:group>
          <w10:wrap type="none"/>
        </w:pict>
      </w:r>
      <w:r>
        <w:rPr>
          <w:rFonts w:ascii="Avenir Next Medium" w:hAnsi="Avenir Next Medium" w:cs="Avenir Next Medium" w:eastAsia="Avenir Next Medium"/>
          <w:sz w:val="22"/>
          <w:szCs w:val="22"/>
          <w:spacing w:val="7"/>
          <w:w w:val="111"/>
          <w:i/>
          <w:position w:val="-1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1"/>
          <w:position w:val="5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11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  <w:position w:val="14"/>
        </w:rPr>
        <w:t>(2.1)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40"/>
          <w:cols w:num="2" w:equalWidth="0">
            <w:col w:w="4679" w:space="23"/>
            <w:col w:w="4198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93" w:lineRule="exact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Where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  <w:position w:val="1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1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2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1"/>
        </w:rPr>
        <w:t>magnitude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acting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either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mass,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1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  <w:position w:val="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1"/>
        </w:rPr>
        <w:t>vitational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40"/>
        </w:sectPr>
      </w:pPr>
      <w:rPr/>
    </w:p>
    <w:p>
      <w:pPr>
        <w:spacing w:before="39" w:after="0" w:line="240" w:lineRule="auto"/>
        <w:ind w:left="480" w:right="-83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608994pt;margin-top:11.84836pt;width:12.590314pt;height:8.744725pt;mso-position-horizontal-relative:page;mso-position-vertical-relative:paragraph;z-index:-4203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4"/>
                      <w:w w:val="124"/>
                      <w:i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6"/>
                      <w:w w:val="100"/>
                      <w:i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spacing w:val="0"/>
                      <w:w w:val="121"/>
                      <w:position w:val="5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w w:val="108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67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29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spacing w:val="-63"/>
          <w:w w:val="199"/>
          <w:i/>
          <w:u w:val="single" w:color="0000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63"/>
          <w:w w:val="199"/>
          <w:i/>
          <w:u w:val="single" w:color="000000"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  <w:i/>
          <w:u w:val="single" w:color="000000"/>
          <w:position w:val="9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  <w:i/>
          <w:u w:val="single" w:color="000000"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  <w:i/>
          <w:u w:val="single" w:color="000000"/>
          <w:position w:val="9"/>
        </w:rPr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21"/>
          <w:u w:val="single" w:color="000000"/>
          <w:position w:val="14"/>
        </w:rPr>
        <w:t>2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21"/>
          <w:position w:val="14"/>
        </w:rPr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  <w:position w:val="0"/>
        </w:rPr>
      </w:r>
    </w:p>
    <w:p>
      <w:pPr>
        <w:spacing w:before="72" w:after="0" w:line="240" w:lineRule="auto"/>
        <w:ind w:right="-75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8"/>
          <w:i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  <w:position w:val="-3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72" w:after="0" w:line="240" w:lineRule="auto"/>
        <w:ind w:right="-75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8"/>
          <w:i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  <w:position w:val="-3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86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40"/>
          <w:cols w:num="4" w:equalWidth="0">
            <w:col w:w="3466" w:space="114"/>
            <w:col w:w="504" w:space="90"/>
            <w:col w:w="2824" w:space="90"/>
            <w:col w:w="181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8" w:after="0" w:line="240" w:lineRule="auto"/>
        <w:ind w:left="4494" w:right="409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15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60"/>
          <w:pgMar w:top="1480" w:bottom="280" w:left="1680" w:right="134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444" w:lineRule="auto"/>
        <w:ind w:left="480" w:right="6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radius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epar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ating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wton’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3rd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w,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there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exerted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mass.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1" w:after="0" w:line="507" w:lineRule="auto"/>
        <w:ind w:left="480" w:right="55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scri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aths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cases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another,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example,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assume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&gt;&gt;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is,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plan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other.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175" w:lineRule="exact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Therefore,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while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exerts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equal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other,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acceleration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0"/>
          <w:position w:val="1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6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egli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gible.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So,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smaller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around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stationary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attracting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larger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enough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it.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2.1.2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2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12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13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full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-2.74273pt;width:423.085013pt;height:401.294741pt;mso-position-horizontal-relative:page;mso-position-vertical-relative:paragraph;z-index:-4202" coordorigin="2088,-55" coordsize="8462,8026">
            <v:group style="position:absolute;left:2096;top:-51;width:2;height:8018" coordorigin="2096,-51" coordsize="2,8018">
              <v:shape style="position:absolute;left:2096;top:-51;width:2;height:8018" coordorigin="2096,-51" coordsize="0,8018" path="m2096,-51l2096,7967e" filled="f" stroked="t" strokeweight=".398145pt" strokecolor="#000000">
                <v:path arrowok="t"/>
              </v:shape>
            </v:group>
            <v:group style="position:absolute;left:2092;top:-47;width:8454;height:2" coordorigin="2092,-47" coordsize="8454,2">
              <v:shape style="position:absolute;left:2092;top:-47;width:8454;height:2" coordorigin="2092,-47" coordsize="8454,0" path="m2092,-47l10546,-47e" filled="f" stroked="t" strokeweight=".398014pt" strokecolor="#000000">
                <v:path arrowok="t"/>
              </v:shape>
            </v:group>
            <v:group style="position:absolute;left:10542;top:-51;width:2;height:8018" coordorigin="10542,-51" coordsize="2,8018">
              <v:shape style="position:absolute;left:10542;top:-51;width:2;height:8018" coordorigin="10542,-51" coordsize="0,8018" path="m10542,-51l10542,7967e" filled="f" stroked="t" strokeweight=".39854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_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_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-5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_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_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-2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7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7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5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-3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3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q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9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9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{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pgNumType w:start="16"/>
          <w:pgMar w:header="1018" w:footer="0" w:top="1260" w:bottom="280" w:left="1680" w:right="1320"/>
          <w:headerReference w:type="default" r:id="rId47"/>
          <w:footerReference w:type="default" r:id="rId48"/>
          <w:pgSz w:w="11920" w:h="1686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4001pt;margin-top:2.145266pt;width:423.085004pt;height:174.145581pt;mso-position-horizontal-relative:page;mso-position-vertical-relative:paragraph;z-index:-4201" coordorigin="2088,43" coordsize="8462,3483">
            <v:group style="position:absolute;left:2096;top:47;width:2;height:3475" coordorigin="2096,47" coordsize="2,3475">
              <v:shape style="position:absolute;left:2096;top:47;width:2;height:3475" coordorigin="2096,47" coordsize="0,3475" path="m2096,47l2096,3522e" filled="f" stroked="t" strokeweight=".39806pt" strokecolor="#000000">
                <v:path arrowok="t"/>
              </v:shape>
            </v:group>
            <v:group style="position:absolute;left:10542;top:47;width:2;height:3475" coordorigin="10542,47" coordsize="2,3475">
              <v:shape style="position:absolute;left:10542;top:47;width:2;height:3475" coordorigin="10542,47" coordsize="0,3475" path="m10542,47l10542,3522e" filled="f" stroked="t" strokeweight=".398224pt" strokecolor="#000000">
                <v:path arrowok="t"/>
              </v:shape>
            </v:group>
            <v:group style="position:absolute;left:2092;top:3518;width:8454;height:2" coordorigin="2092,3518" coordsize="8454,2">
              <v:shape style="position:absolute;left:2092;top:3518;width:8454;height:2" coordorigin="2092,3518" coordsize="8454,0" path="m2092,3518l10546,3518e" filled="f" stroked="t" strokeweight=".39800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46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orbiting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42" w:lineRule="exact"/>
        <w:ind w:left="480" w:right="55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differs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ases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instead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remain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stationary</w:t>
      </w:r>
      <w:r>
        <w:rPr>
          <w:rFonts w:ascii="Times New Roman" w:hAnsi="Times New Roman" w:cs="Times New Roman" w:eastAsia="Times New Roman"/>
          <w:sz w:val="22"/>
          <w:szCs w:val="22"/>
          <w:spacing w:val="56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eing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erased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Instead,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“ba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kground”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taining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stationary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egins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initializing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refers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vitational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G</w:t>
      </w:r>
      <w:r>
        <w:rPr>
          <w:rFonts w:ascii="Avenir Next Medium" w:hAnsi="Avenir Next Medium" w:cs="Avenir Next Medium" w:eastAsia="Avenir Next Medium"/>
          <w:sz w:val="22"/>
          <w:szCs w:val="22"/>
          <w:spacing w:val="5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tialized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formali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just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isn’t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necessar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ecause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ecome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clear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page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loaded,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calls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init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just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ulations.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he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4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je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constructor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exactly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Instead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ving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separate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examples,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stored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pro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constructor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ector2D.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next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nction,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anim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08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rame,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initializing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7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ani-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frame,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calling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next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onTimer.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next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creates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dt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8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(ms)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passes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next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unction,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17"/>
          <w:pgMar w:header="1018" w:footer="0" w:top="1260" w:bottom="280" w:left="1680" w:right="1320"/>
          <w:headerReference w:type="default" r:id="rId49"/>
          <w:footerReference w:type="default" r:id="rId50"/>
          <w:pgSz w:w="11920" w:h="1686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63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calling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dates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erases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foreground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dated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step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analyzed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kinematics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equation: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800" w:lineRule="atLeast"/>
        <w:ind w:left="819" w:right="53" w:firstLine="2613"/>
        <w:jc w:val="left"/>
        <w:tabs>
          <w:tab w:pos="8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631012pt;margin-top:75.708481pt;width:7.404223pt;height:7.9701pt;mso-position-horizontal-relative:page;mso-position-vertical-relative:paragraph;z-index:-4199" type="#_x0000_t202" filled="f" stroked="f">
            <v:textbox inset="0,0,0,0">
              <w:txbxContent>
                <w:p>
                  <w:pPr>
                    <w:spacing w:before="0" w:after="0" w:line="154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19"/>
                      <w:i/>
                    </w:rPr>
                    <w:t>dt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t</w:t>
      </w:r>
      <w:r>
        <w:rPr>
          <w:rFonts w:ascii="Avenir Next Medium" w:hAnsi="Avenir Next Medium" w:cs="Avenir Next Medium" w:eastAsia="Avenir Next Medium"/>
          <w:sz w:val="22"/>
          <w:szCs w:val="22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dt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7"/>
          <w:i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34"/>
          <w:i/>
          <w:position w:val="-3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position w:val="0"/>
        </w:rPr>
        <w:t>(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10"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  <w:position w:val="0"/>
        </w:rPr>
        <w:t>)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1"/>
          <w:i/>
          <w:position w:val="0"/>
        </w:rPr>
        <w:t>dt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(2.2)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esse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tially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analagous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Euler’s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  <w:position w:val="0"/>
        </w:rPr>
        <w:t>understanding</w:t>
      </w:r>
      <w:r>
        <w:rPr>
          <w:rFonts w:ascii="Times New Roman" w:hAnsi="Times New Roman" w:cs="Times New Roman" w:eastAsia="Times New Roman"/>
          <w:sz w:val="22"/>
          <w:szCs w:val="22"/>
          <w:spacing w:val="-25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  <w:position w:val="0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12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12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2"/>
          <w:i/>
          <w:position w:val="-3"/>
        </w:rPr>
        <w:t>x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1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  <w:position w:val="0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5"/>
          <w:w w:val="112"/>
          <w:i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9"/>
        </w:rPr>
        <w:t>dx</w:t>
      </w:r>
      <w:r>
        <w:rPr>
          <w:rFonts w:ascii="Times New Roman" w:hAnsi="Times New Roman" w:cs="Times New Roman" w:eastAsia="Times New Roman"/>
          <w:sz w:val="16"/>
          <w:szCs w:val="16"/>
          <w:spacing w:val="14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NumType w:start="18"/>
          <w:pgMar w:header="1018" w:footer="0" w:top="1260" w:bottom="280" w:left="1680" w:right="1320"/>
          <w:headerReference w:type="default" r:id="rId51"/>
          <w:footerReference w:type="default" r:id="rId52"/>
          <w:pgSz w:w="11920" w:h="1686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3343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t</w:t>
      </w:r>
      <w:r>
        <w:rPr>
          <w:rFonts w:ascii="Avenir Next Medium" w:hAnsi="Avenir Next Medium" w:cs="Avenir Next Medium" w:eastAsia="Avenir Next Medium"/>
          <w:sz w:val="22"/>
          <w:szCs w:val="22"/>
          <w:spacing w:val="2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dt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252" w:lineRule="exact"/>
        <w:ind w:right="-20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br w:type="column"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2"/>
        </w:rPr>
        <w:t>dx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0" w:after="0" w:line="149" w:lineRule="exact"/>
        <w:ind w:left="299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340.47699pt;margin-top:3.039937pt;width:11.913pt;height:.1pt;mso-position-horizontal-relative:page;mso-position-vertical-relative:paragraph;z-index:-4200" coordorigin="6810,61" coordsize="238,2">
            <v:shape style="position:absolute;left:6810;top:61;width:238;height:2" coordorigin="6810,61" coordsize="238,0" path="m6810,61l7048,61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(0)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dt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(2.3)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171" w:lineRule="exact"/>
        <w:ind w:left="23" w:right="-20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2"/>
        </w:rPr>
        <w:t>dt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5057" w:space="72"/>
            <w:col w:w="3791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constructor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erties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osition,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planet’s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dated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dating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aking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space.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dated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frame,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force,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acce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next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teps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7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calc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dates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2.1.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calculates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calculating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displaceme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finding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magnitude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dateAccel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fun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simply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dated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scales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certain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“k”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represe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97" w:lineRule="exact"/>
        <w:ind w:left="480" w:right="61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2.197021pt;margin-top:8.592605pt;width:7.483924pt;height:7.9701pt;mso-position-horizontal-relative:page;mso-position-vertical-relative:paragraph;z-index:-4198" type="#_x0000_t202" filled="f" stroked="f">
            <v:textbox inset="0,0,0,0">
              <w:txbxContent>
                <w:p>
                  <w:pPr>
                    <w:spacing w:before="0" w:after="0" w:line="154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29"/>
                      <w:i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2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dividing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2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mass.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step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2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9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2"/>
        </w:rPr>
        <w:t>incor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9"/>
          <w:position w:val="2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2"/>
        </w:rPr>
        <w:t>orates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09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Newton’s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2nd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2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2"/>
        </w:rPr>
        <w:t>a</w:t>
      </w:r>
      <w:r>
        <w:rPr>
          <w:rFonts w:ascii="Avenir Next Medium" w:hAnsi="Avenir Next Medium" w:cs="Avenir Next Medium" w:eastAsia="Avenir Next Medium"/>
          <w:sz w:val="22"/>
          <w:szCs w:val="22"/>
          <w:spacing w:val="2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2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36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5"/>
          <w:w w:val="136"/>
          <w:i/>
          <w:position w:val="11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11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26"/>
          <w:w w:val="100"/>
          <w:i/>
          <w:position w:val="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14" w:lineRule="auto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dates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dated.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Euler’s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efore,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68" w:after="0" w:line="770" w:lineRule="atLeast"/>
        <w:ind w:left="819" w:right="63" w:firstLine="2672"/>
        <w:jc w:val="left"/>
        <w:tabs>
          <w:tab w:pos="8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100"/>
          <w:i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t</w:t>
      </w:r>
      <w:r>
        <w:rPr>
          <w:rFonts w:ascii="Avenir Next Medium" w:hAnsi="Avenir Next Medium" w:cs="Avenir Next Medium" w:eastAsia="Avenir Next Medium"/>
          <w:sz w:val="22"/>
          <w:szCs w:val="22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dt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100"/>
          <w:i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dt</w:t>
      </w:r>
      <w:r>
        <w:rPr>
          <w:rFonts w:ascii="Avenir Next Medium" w:hAnsi="Avenir Next Medium" w:cs="Avenir Next Medium" w:eastAsia="Avenir Next Medium"/>
          <w:sz w:val="22"/>
          <w:szCs w:val="22"/>
          <w:spacing w:val="-48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(2.4)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Esse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tiall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complicated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other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63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accomplish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erall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programming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futu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easier–the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used,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hanged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ariables.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“t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thesis: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-2.742335pt;width:423.085013pt;height:281.642283pt;mso-position-horizontal-relative:page;mso-position-vertical-relative:paragraph;z-index:-4197" coordorigin="2088,-55" coordsize="8462,5633">
            <v:group style="position:absolute;left:2096;top:-51;width:2;height:5625" coordorigin="2096,-51" coordsize="2,5625">
              <v:shape style="position:absolute;left:2096;top:-51;width:2;height:5625" coordorigin="2096,-51" coordsize="0,5625" path="m2096,-51l2096,5574e" filled="f" stroked="t" strokeweight=".398103pt" strokecolor="#000000">
                <v:path arrowok="t"/>
              </v:shape>
            </v:group>
            <v:group style="position:absolute;left:2092;top:-47;width:8454;height:2" coordorigin="2092,-47" coordsize="8454,2">
              <v:shape style="position:absolute;left:2092;top:-47;width:8454;height:2" coordorigin="2092,-47" coordsize="8454,0" path="m2092,-47l10546,-47e" filled="f" stroked="t" strokeweight=".398008pt" strokecolor="#000000">
                <v:path arrowok="t"/>
              </v:shape>
            </v:group>
            <v:group style="position:absolute;left:10542;top:-51;width:2;height:5625" coordorigin="10542,-51" coordsize="2,5625">
              <v:shape style="position:absolute;left:10542;top:-51;width:2;height:5625" coordorigin="10542,-51" coordsize="0,5625" path="m10542,-51l10542,5574e" filled="f" stroked="t" strokeweight=".398382pt" strokecolor="#000000">
                <v:path arrowok="t"/>
              </v:shape>
            </v:group>
            <v:group style="position:absolute;left:2092;top:5570;width:8454;height:2" coordorigin="2092,5570" coordsize="8454,2">
              <v:shape style="position:absolute;left:2092;top:5570;width:8454;height:2" coordorigin="2092,5570" coordsize="8454,0" path="m2092,5570l10546,5570e" filled="f" stroked="t" strokeweight=".398014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q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: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21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3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*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: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3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q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q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:</w:t>
      </w:r>
      <w:r>
        <w:rPr>
          <w:rFonts w:ascii="Courier" w:hAnsi="Courier" w:cs="Courier" w:eastAsia="Courier"/>
          <w:sz w:val="16"/>
          <w:szCs w:val="16"/>
          <w:spacing w:val="-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3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: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3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: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3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: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-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3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k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*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3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-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/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q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ols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orbit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5413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2.2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4"/>
          <w:b/>
          <w:bCs/>
        </w:rPr>
        <w:t>Esca</w:t>
      </w:r>
      <w:r>
        <w:rPr>
          <w:rFonts w:ascii="Times New Roman" w:hAnsi="Times New Roman" w:cs="Times New Roman" w:eastAsia="Times New Roman"/>
          <w:sz w:val="28"/>
          <w:szCs w:val="28"/>
          <w:spacing w:val="10"/>
          <w:w w:val="114"/>
          <w:b/>
          <w:bCs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4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32"/>
          <w:w w:val="114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7"/>
          <w:w w:val="120"/>
          <w:b/>
          <w:bCs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8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9"/>
          <w:w w:val="115"/>
          <w:b/>
          <w:bCs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1"/>
          <w:b/>
          <w:bCs/>
        </w:rPr>
        <w:t>ci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21"/>
          <w:b/>
          <w:bCs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1"/>
          <w:b/>
          <w:bCs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tested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situations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orbited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</w:rPr>
        <w:t>ti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1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uou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great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enough,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capable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“escaping”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larger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planet’s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influence.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mini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necessary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esca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4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deri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understanding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ersation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energ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le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surface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nitial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energ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ote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tial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vita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16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energ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condition,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kinetic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vitational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ote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tial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energy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0.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relationship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95" w:right="3249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4"/>
          <w:i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34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5"/>
          <w:w w:val="134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4"/>
          <w:position w:val="0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-22"/>
          <w:w w:val="134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4"/>
          <w:i/>
          <w:position w:val="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g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60"/>
          <w:i/>
          <w:position w:val="-6"/>
        </w:rPr>
        <w:t>i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  <w:i/>
          <w:position w:val="-6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spacing w:val="-9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0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5"/>
          <w:i/>
          <w:position w:val="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83"/>
          <w:i/>
          <w:position w:val="-4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4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0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36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4"/>
          <w:i/>
          <w:position w:val="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g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215"/>
          <w:i/>
          <w:position w:val="-6"/>
        </w:rPr>
        <w:t>f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  <w:position w:val="0"/>
        </w:rPr>
      </w:r>
    </w:p>
    <w:p>
      <w:pPr>
        <w:jc w:val="center"/>
        <w:spacing w:after="0"/>
        <w:sectPr>
          <w:pgNumType w:start="19"/>
          <w:pgMar w:header="1018" w:footer="0" w:top="1260" w:bottom="280" w:left="1680" w:right="1320"/>
          <w:headerReference w:type="default" r:id="rId53"/>
          <w:footerReference w:type="default" r:id="rId54"/>
          <w:pgSz w:w="11920" w:h="1686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kinetic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vitational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energy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0,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ecomes: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NumType w:start="20"/>
          <w:pgMar w:header="1018" w:footer="0" w:top="1260" w:bottom="280" w:left="1680" w:right="1320"/>
          <w:headerReference w:type="default" r:id="rId55"/>
          <w:footerReference w:type="default" r:id="rId56"/>
          <w:pgSz w:w="11920" w:h="16860"/>
        </w:sectPr>
      </w:pPr>
      <w:rPr/>
    </w:p>
    <w:p>
      <w:pPr>
        <w:spacing w:before="18" w:after="0" w:line="278" w:lineRule="exact"/>
        <w:ind w:right="346"/>
        <w:jc w:val="right"/>
        <w:tabs>
          <w:tab w:pos="4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221008pt;margin-top:10.367696pt;width:14.858195pt;height:10.9091pt;mso-position-horizontal-relative:page;mso-position-vertical-relative:paragraph;z-index:-4191" type="#_x0000_t202" filled="f" stroked="f">
            <v:textbox inset="0,0,0,0">
              <w:txbxContent>
                <w:p>
                  <w:pPr>
                    <w:spacing w:before="0" w:after="0" w:line="218" w:lineRule="exact"/>
                    <w:ind w:right="-73"/>
                    <w:jc w:val="left"/>
                    <w:rPr>
                      <w:rFonts w:ascii="Avenir Next Medium" w:hAnsi="Avenir Next Medium" w:cs="Avenir Next Medium" w:eastAsia="Avenir Next Medium"/>
                      <w:sz w:val="22"/>
                      <w:szCs w:val="22"/>
                    </w:rPr>
                  </w:pPr>
                  <w:rPr/>
                  <w:r>
                    <w:rPr>
                      <w:rFonts w:ascii="Avenir Next Medium" w:hAnsi="Avenir Next Medium" w:cs="Avenir Next Medium" w:eastAsia="Avenir Next Medium"/>
                      <w:sz w:val="22"/>
                      <w:szCs w:val="22"/>
                      <w:spacing w:val="0"/>
                      <w:w w:val="100"/>
                      <w:i/>
                      <w:position w:val="1"/>
                    </w:rPr>
                    <w:t>mv</w:t>
                  </w:r>
                  <w:r>
                    <w:rPr>
                      <w:rFonts w:ascii="Avenir Next Medium" w:hAnsi="Avenir Next Medium" w:cs="Avenir Next Medium" w:eastAsia="Avenir Next Medium"/>
                      <w:sz w:val="22"/>
                      <w:szCs w:val="22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w w:val="99"/>
          <w:position w:val="2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2"/>
          <w:szCs w:val="22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  <w:position w:val="-4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0" w:after="0" w:line="277" w:lineRule="exact"/>
        <w:ind w:right="-20"/>
        <w:jc w:val="right"/>
        <w:tabs>
          <w:tab w:pos="420" w:val="left"/>
        </w:tabs>
        <w:rPr>
          <w:rFonts w:ascii="メイリオ" w:hAnsi="メイリオ" w:cs="メイリオ" w:eastAsia="メイリオ"/>
          <w:sz w:val="22"/>
          <w:szCs w:val="22"/>
        </w:rPr>
      </w:pPr>
      <w:rPr/>
      <w:r>
        <w:rPr/>
        <w:pict>
          <v:group style="position:absolute;margin-left:257.571014pt;margin-top:1.034231pt;width:5.455pt;height:.1pt;mso-position-horizontal-relative:page;mso-position-vertical-relative:paragraph;z-index:-4196" coordorigin="5151,21" coordsize="109,2">
            <v:shape style="position:absolute;left:5151;top:21;width:109;height:2" coordorigin="5151,21" coordsize="109,0" path="m5151,21l5261,21e" filled="f" stroked="t" strokeweight=".436pt" strokecolor="#000000">
              <v:path arrowok="t"/>
            </v:shape>
          </v:group>
          <w10:wrap type="none"/>
        </w:pict>
      </w:r>
      <w:r>
        <w:rPr/>
        <w:pict>
          <v:group style="position:absolute;margin-left:305.626007pt;margin-top:1.034231pt;width:29.928pt;height:.1pt;mso-position-horizontal-relative:page;mso-position-vertical-relative:paragraph;z-index:-4195" coordorigin="6113,21" coordsize="599,2">
            <v:shape style="position:absolute;left:6113;top:21;width:599;height:2" coordorigin="6113,21" coordsize="599,0" path="m6113,21l6711,21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w w:val="99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9"/>
        </w:rPr>
        <w:t>esc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i/>
          <w:position w:val="9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95"/>
          <w:i/>
          <w:position w:val="15"/>
        </w:rPr>
        <w:t>−</w: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position w:val="0"/>
        </w:rPr>
      </w:r>
    </w:p>
    <w:p>
      <w:pPr>
        <w:spacing w:before="6" w:after="0" w:line="237" w:lineRule="auto"/>
        <w:ind w:left="247" w:right="-65" w:firstLine="-247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br w:type="column"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GM</w:t>
      </w:r>
      <w:r>
        <w:rPr>
          <w:rFonts w:ascii="Avenir Next Medium" w:hAnsi="Avenir Next Medium" w:cs="Avenir Next Medium" w:eastAsia="Avenir Next Medium"/>
          <w:sz w:val="22"/>
          <w:szCs w:val="22"/>
          <w:spacing w:val="-13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m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3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3" w:equalWidth="0">
            <w:col w:w="4360" w:space="72"/>
            <w:col w:w="599" w:space="84"/>
            <w:col w:w="3805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93" w:lineRule="exact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Solving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  <w:position w:val="1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1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2"/>
        </w:rPr>
        <w:t>esc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4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yields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"/>
        </w:rPr>
        <w:t>wing: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3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0"/>
        </w:rPr>
        <w:t>esc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3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84" w:after="0" w:line="252" w:lineRule="exact"/>
        <w:ind w:right="-20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w w:val="396"/>
          <w:position w:val="1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31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-2"/>
        </w:rPr>
        <w:t>2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5"/>
          <w:i/>
          <w:position w:val="-2"/>
        </w:rPr>
        <w:t>GM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0" w:after="0" w:line="132" w:lineRule="exact"/>
        <w:ind w:right="101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323.234985pt;margin-top:-11.804083pt;width:28.196pt;height:.1pt;mso-position-horizontal-relative:page;mso-position-vertical-relative:paragraph;z-index:-4194" coordorigin="6465,-236" coordsize="564,2">
            <v:shape style="position:absolute;left:6465;top:-236;width:564;height:2" coordorigin="6465,-236" coordsize="564,0" path="m6465,-236l7029,-236e" filled="f" stroked="t" strokeweight=".436pt" strokecolor="#000000">
              <v:path arrowok="t"/>
            </v:shape>
          </v:group>
          <w10:wrap type="none"/>
        </w:pict>
      </w:r>
      <w:r>
        <w:rPr/>
        <w:pict>
          <v:group style="position:absolute;margin-left:324.431pt;margin-top:3.040917pt;width:25.805pt;height:.1pt;mso-position-horizontal-relative:page;mso-position-vertical-relative:paragraph;z-index:-4193" coordorigin="6489,61" coordsize="516,2">
            <v:shape style="position:absolute;left:6489;top:61;width:516;height:2" coordorigin="6489,61" coordsize="516,0" path="m6489,61l7005,61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-1"/>
        </w:rPr>
        <w:t>(2.5)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187" w:lineRule="exact"/>
        <w:ind w:left="448" w:right="-20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  <w:position w:val="2"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4506" w:space="60"/>
            <w:col w:w="4354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vitational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t,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escaping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from,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starting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distance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planet.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ehind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esca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slig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3"/>
        </w:rPr>
        <w:t>iff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9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ogram.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egin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rig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2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surface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larger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“esc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ing”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planet’s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influence.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visualize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used,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hanges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utilized,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seen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-2.742309pt;width:423.085012pt;height:73.424103pt;mso-position-horizontal-relative:page;mso-position-vertical-relative:paragraph;z-index:-4192" coordorigin="2088,-55" coordsize="8462,1468">
            <v:group style="position:absolute;left:2096;top:-51;width:2;height:1461" coordorigin="2096,-51" coordsize="2,1461">
              <v:shape style="position:absolute;left:2096;top:-51;width:2;height:1461" coordorigin="2096,-51" coordsize="0,1461" path="m2096,-51l2096,1410e" filled="f" stroked="t" strokeweight=".398025pt" strokecolor="#000000">
                <v:path arrowok="t"/>
              </v:shape>
            </v:group>
            <v:group style="position:absolute;left:2092;top:-47;width:8454;height:2" coordorigin="2092,-47" coordsize="8454,2">
              <v:shape style="position:absolute;left:2092;top:-47;width:8454;height:2" coordorigin="2092,-47" coordsize="8454,0" path="m2092,-47l10546,-47e" filled="f" stroked="t" strokeweight=".398013pt" strokecolor="#000000">
                <v:path arrowok="t"/>
              </v:shape>
            </v:group>
            <v:group style="position:absolute;left:10542;top:-51;width:2;height:1461" coordorigin="10542,-51" coordsize="2,1461">
              <v:shape style="position:absolute;left:10542;top:-51;width:2;height:1461" coordorigin="10542,-51" coordsize="0,1461" path="m10542,-51l10542,1410e" filled="f" stroked="t" strokeweight=".398092pt" strokecolor="#000000">
                <v:path arrowok="t"/>
              </v:shape>
            </v:group>
            <v:group style="position:absolute;left:2092;top:1406;width:8454;height:2" coordorigin="2092,1406" coordsize="8454,2">
              <v:shape style="position:absolute;left:2092;top:1406;width:8454;height:2" coordorigin="2092,1406" coordsize="8454,0" path="m2092,1406l10546,1406e" filled="f" stroked="t" strokeweight=".398004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4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5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esca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hanges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ok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bigger,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effect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egin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rig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6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surface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case,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410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pixels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planet).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calculate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esca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situation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2.5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used,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but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understanding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ey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factors: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5" w:lineRule="exact"/>
        <w:ind w:left="747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1.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esc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-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-9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-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-9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calculated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-9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u w:val="single" w:color="000000"/>
          <w:position w:val="1"/>
        </w:rPr>
        <w:t>px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spacing w:val="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instead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unit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5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  <w:i/>
          <w:u w:val="single" w:color="000000"/>
          <w:position w:val="0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  <w:i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0" w:after="0" w:line="154" w:lineRule="exact"/>
        <w:ind w:left="5035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-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  <w:i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1025" w:right="62" w:firstLine="-27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masses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don’t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units,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just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represe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ratio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small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unitless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qua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12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just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esca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equation.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514" w:lineRule="auto"/>
        <w:ind w:left="1025" w:right="62" w:firstLine="-27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Similarly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7"/>
        </w:rPr>
        <w:t>#2,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2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vitational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esn’t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units,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since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theoretical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sense,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esn’t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actual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mass.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dimensional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analysis,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sense,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64" w:lineRule="exact"/>
        <w:ind w:left="1025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7.024994pt;margin-top:8.103993pt;width:7.568314pt;height:8.744725pt;mso-position-horizontal-relative:page;mso-position-vertical-relative:paragraph;z-index:-4186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w w:val="125"/>
                      <w:i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21"/>
                      <w:position w:val="5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could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vie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ving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units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1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45"/>
          <w:w w:val="100"/>
          <w:i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4"/>
          <w:i/>
          <w:u w:val="single" w:color="000000"/>
          <w:position w:val="9"/>
        </w:rPr>
        <w:t>px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4"/>
          <w:i/>
          <w:u w:val="single" w:color="000000"/>
          <w:position w:val="9"/>
        </w:rPr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14"/>
          <w:i/>
          <w:u w:val="single" w:color="000000"/>
          <w:position w:val="9"/>
        </w:rPr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14"/>
          <w:u w:val="single" w:color="000000"/>
          <w:position w:val="15"/>
        </w:rPr>
        <w:t>3</w:t>
      </w:r>
      <w:r>
        <w:rPr>
          <w:rFonts w:ascii="Times New Roman" w:hAnsi="Times New Roman" w:cs="Times New Roman" w:eastAsia="Times New Roman"/>
          <w:sz w:val="12"/>
          <w:szCs w:val="12"/>
          <w:spacing w:val="12"/>
          <w:w w:val="114"/>
          <w:position w:val="1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40" w:lineRule="atLeast"/>
        <w:ind w:left="480" w:right="62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ceeding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mind,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esca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2.5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calculated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7" w:after="0" w:line="124" w:lineRule="exact"/>
        <w:ind w:left="4224" w:right="4543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264.022003pt;margin-top:.91056pt;width:87.66pt;height:.1pt;mso-position-horizontal-relative:page;mso-position-vertical-relative:paragraph;z-index:-4190" coordorigin="5280,18" coordsize="1753,2">
            <v:shape style="position:absolute;left:5280;top:18;width:1753;height:2" coordorigin="5280,18" coordsize="1753,0" path="m5280,18l7034,18e" filled="f" stroked="t" strokeweight=".436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21701pt;margin-top:3.742985pt;width:85.268852pt;height:16.945734pt;mso-position-horizontal-relative:page;mso-position-vertical-relative:paragraph;z-index:-4185" type="#_x0000_t202" filled="f" stroked="f">
            <v:textbox inset="0,0,0,0">
              <w:txbxContent>
                <w:p>
                  <w:pPr>
                    <w:spacing w:before="0" w:after="0" w:line="315" w:lineRule="exact"/>
                    <w:ind w:right="-91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spacing w:val="0"/>
                      <w:w w:val="100"/>
                      <w:position w:val="3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spacing w:val="-8"/>
                      <w:w w:val="100"/>
                      <w:position w:val="3"/>
                    </w:rPr>
                    <w:t> </w:t>
                  </w:r>
                  <w:r>
                    <w:rPr>
                      <w:rFonts w:ascii="メイリオ" w:hAnsi="メイリオ" w:cs="メイリオ" w:eastAsia="メイリオ"/>
                      <w:sz w:val="22"/>
                      <w:szCs w:val="22"/>
                      <w:spacing w:val="0"/>
                      <w:w w:val="79"/>
                      <w:i/>
                      <w:position w:val="3"/>
                    </w:rPr>
                    <w:t>∗</w:t>
                  </w:r>
                  <w:r>
                    <w:rPr>
                      <w:rFonts w:ascii="メイリオ" w:hAnsi="メイリオ" w:cs="メイリオ" w:eastAsia="メイリオ"/>
                      <w:sz w:val="22"/>
                      <w:szCs w:val="22"/>
                      <w:spacing w:val="-10"/>
                      <w:w w:val="79"/>
                      <w:i/>
                      <w:position w:val="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spacing w:val="0"/>
                      <w:w w:val="99"/>
                      <w:position w:val="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spacing w:val="-31"/>
                      <w:w w:val="100"/>
                      <w:position w:val="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-31"/>
                      <w:w w:val="119"/>
                      <w:i/>
                      <w:position w:val="1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  <w:i/>
                      <w:u w:val="single" w:color="000000"/>
                      <w:position w:val="13"/>
                    </w:rPr>
                    <w:t>px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  <w:i/>
                      <w:u w:val="single" w:color="000000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15"/>
                      <w:w w:val="100"/>
                      <w:i/>
                      <w:u w:val="single" w:color="000000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  <w:i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6"/>
                      <w:w w:val="100"/>
                      <w:i/>
                      <w:position w:val="13"/>
                    </w:rPr>
                    <w:t> </w:t>
                  </w:r>
                  <w:r>
                    <w:rPr>
                      <w:rFonts w:ascii="メイリオ" w:hAnsi="メイリオ" w:cs="メイリオ" w:eastAsia="メイリオ"/>
                      <w:sz w:val="22"/>
                      <w:szCs w:val="22"/>
                      <w:spacing w:val="0"/>
                      <w:w w:val="79"/>
                      <w:i/>
                      <w:position w:val="3"/>
                    </w:rPr>
                    <w:t>∗</w:t>
                  </w:r>
                  <w:r>
                    <w:rPr>
                      <w:rFonts w:ascii="メイリオ" w:hAnsi="メイリオ" w:cs="メイリオ" w:eastAsia="メイリオ"/>
                      <w:sz w:val="22"/>
                      <w:szCs w:val="22"/>
                      <w:spacing w:val="-10"/>
                      <w:w w:val="79"/>
                      <w:i/>
                      <w:position w:val="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spacing w:val="0"/>
                      <w:w w:val="100"/>
                      <w:position w:val="3"/>
                    </w:rPr>
                    <w:t>1000000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21"/>
          <w:position w:val="-1"/>
        </w:rPr>
        <w:t>3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  <w:position w:val="0"/>
        </w:rPr>
      </w:r>
    </w:p>
    <w:p>
      <w:pPr>
        <w:spacing w:before="0" w:after="0" w:line="93" w:lineRule="exact"/>
        <w:ind w:left="4202" w:right="-20"/>
        <w:jc w:val="left"/>
        <w:tabs>
          <w:tab w:pos="6260" w:val="left"/>
        </w:tabs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  <w:position w:val="-9"/>
        </w:rPr>
        <w:t>2</w:t>
      </w:r>
      <w:r>
        <w:rPr>
          <w:rFonts w:ascii="Times New Roman" w:hAnsi="Times New Roman" w:cs="Times New Roman" w:eastAsia="Times New Roman"/>
          <w:sz w:val="12"/>
          <w:szCs w:val="12"/>
          <w:spacing w:val="-1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2"/>
          <w:szCs w:val="12"/>
          <w:spacing w:val="0"/>
          <w:w w:val="100"/>
          <w:position w:val="-9"/>
        </w:rPr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8"/>
        </w:rPr>
        <w:t>px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pgNumType w:start="21"/>
          <w:pgMar w:header="1018" w:footer="0" w:top="1260" w:bottom="280" w:left="1680" w:right="1320"/>
          <w:headerReference w:type="default" r:id="rId57"/>
          <w:footerReference w:type="default" r:id="rId58"/>
          <w:pgSz w:w="11920" w:h="16860"/>
        </w:sectPr>
      </w:pPr>
      <w:rPr/>
    </w:p>
    <w:p>
      <w:pPr>
        <w:spacing w:before="0" w:after="0" w:line="288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397.725006pt;margin-top:7.505575pt;width:11.723pt;height:.1pt;mso-position-horizontal-relative:page;mso-position-vertical-relative:paragraph;z-index:-4188" coordorigin="7955,150" coordsize="234,2">
            <v:shape style="position:absolute;left:7955;top:150;width:234;height:2" coordorigin="7955,150" coordsize="234,0" path="m7955,150l8189,150e" filled="f" stroked="t" strokeweight=".436pt" strokecolor="#000000">
              <v:path arrowok="t"/>
            </v:shape>
          </v:group>
          <w10:wrap type="none"/>
        </w:pic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3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1"/>
        </w:rPr>
        <w:t>esc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12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3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154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5"/>
          <w:i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0" w:after="0" w:line="255" w:lineRule="exact"/>
        <w:ind w:left="73" w:right="-73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pict>
          <v:group style="position:absolute;margin-left:265.21701pt;margin-top:-.202464pt;width:85.269pt;height:.1pt;mso-position-horizontal-relative:page;mso-position-vertical-relative:paragraph;z-index:-4189" coordorigin="5304,-4" coordsize="1705,2">
            <v:shape style="position:absolute;left:5304;top:-4;width:1705;height:2" coordorigin="5304,-4" coordsize="1705,0" path="m5304,-4l7010,-4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410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px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</w:rPr>
      </w:r>
    </w:p>
    <w:p>
      <w:pPr>
        <w:spacing w:before="0" w:after="0" w:line="409" w:lineRule="exact"/>
        <w:ind w:right="-95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br w:type="column"/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  <w:position w:val="12"/>
        </w:rPr>
        <w:t>≈</w:t>
      </w:r>
      <w:r>
        <w:rPr>
          <w:rFonts w:ascii="メイリオ" w:hAnsi="メイリオ" w:cs="メイリオ" w:eastAsia="メイリオ"/>
          <w:sz w:val="22"/>
          <w:szCs w:val="22"/>
          <w:spacing w:val="-23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2"/>
        </w:rPr>
        <w:t>69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1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2"/>
        </w:rPr>
        <w:t>843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  <w:position w:val="1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4"/>
          <w:i/>
          <w:position w:val="-3"/>
        </w:rPr>
        <w:t>s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0" w:after="0" w:line="252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(2.6)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4" w:equalWidth="0">
            <w:col w:w="3322" w:space="802"/>
            <w:col w:w="635" w:space="656"/>
            <w:col w:w="1029" w:space="1907"/>
            <w:col w:w="569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62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ulation,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esca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vitational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influence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larger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this,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</w:rPr>
        <w:t>ti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uously: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-2.742278pt;width:423.085012pt;height:35.565045pt;mso-position-horizontal-relative:page;mso-position-vertical-relative:paragraph;z-index:-4187" coordorigin="2088,-55" coordsize="8462,711">
            <v:group style="position:absolute;left:2096;top:-51;width:2;height:703" coordorigin="2096,-51" coordsize="2,703">
              <v:shape style="position:absolute;left:2096;top:-51;width:2;height:703" coordorigin="2096,-51" coordsize="0,703" path="m2096,-51l2096,652e" filled="f" stroked="t" strokeweight=".398011pt" strokecolor="#000000">
                <v:path arrowok="t"/>
              </v:shape>
            </v:group>
            <v:group style="position:absolute;left:2092;top:-47;width:8454;height:2" coordorigin="2092,-47" coordsize="8454,2">
              <v:shape style="position:absolute;left:2092;top:-47;width:8454;height:2" coordorigin="2092,-47" coordsize="8454,0" path="m2092,-47l10546,-47e" filled="f" stroked="t" strokeweight=".398013pt" strokecolor="#000000">
                <v:path arrowok="t"/>
              </v:shape>
            </v:group>
            <v:group style="position:absolute;left:10542;top:-51;width:2;height:703" coordorigin="10542,-51" coordsize="2,703">
              <v:shape style="position:absolute;left:10542;top:-51;width:2;height:703" coordorigin="10542,-51" coordsize="0,703" path="m10542,-51l10542,652e" filled="f" stroked="t" strokeweight=".39804pt" strokecolor="#000000">
                <v:path arrowok="t"/>
              </v:shape>
            </v:group>
            <v:group style="position:absolute;left:2092;top:648;width:8454;height:2" coordorigin="2092,648" coordsize="8454,2">
              <v:shape style="position:absolute;left:2092;top:648;width:8454;height:2" coordorigin="2092,648" coordsize="8454,0" path="m2092,648l10546,648e" filled="f" stroked="t" strokeweight=".39800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%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5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=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=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=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{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-2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2.4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pri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1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ting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ou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eed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second,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nderstanding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increme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ted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frame,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usual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outputted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console.log()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2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wser.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plotted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5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eeds,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Figures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2.1-2.3.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figures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cities.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Figur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2.1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66,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isn’t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enough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69.843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le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influence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larger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4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je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1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rises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61" w:after="0" w:line="240" w:lineRule="auto"/>
        <w:ind w:left="480" w:right="-20"/>
        <w:jc w:val="left"/>
        <w:tabs>
          <w:tab w:pos="85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08pt;margin-top:17.583548pt;width:415.913pt;height:.1pt;mso-position-horizontal-relative:page;mso-position-vertical-relative:paragraph;z-index:-4184" coordorigin="2160,352" coordsize="8318,2">
            <v:shape style="position:absolute;left:2160;top:352;width:8318;height:2" coordorigin="2160,352" coordsize="8318,0" path="m2160,352l10478,352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Chapter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Simulating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Orbits</w:t>
      </w:r>
      <w:r>
        <w:rPr>
          <w:rFonts w:ascii="Times New Roman" w:hAnsi="Times New Roman" w:cs="Times New Roman" w:eastAsia="Times New Roman"/>
          <w:sz w:val="22"/>
          <w:szCs w:val="22"/>
          <w:spacing w:val="-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Mar w:header="0" w:footer="0" w:top="900" w:bottom="280" w:left="1680" w:right="1320"/>
          <w:headerReference w:type="default" r:id="rId59"/>
          <w:footerReference w:type="default" r:id="rId60"/>
          <w:pgSz w:w="11920" w:h="16860"/>
        </w:sectPr>
      </w:pPr>
      <w:rPr/>
    </w:p>
    <w:p>
      <w:pPr>
        <w:spacing w:before="42" w:after="0" w:line="240" w:lineRule="auto"/>
        <w:ind w:right="-20"/>
        <w:jc w:val="righ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70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367" w:lineRule="exact"/>
        <w:ind w:right="-20"/>
        <w:jc w:val="left"/>
        <w:rPr>
          <w:rFonts w:ascii="Calibri" w:hAnsi="Calibri" w:cs="Calibri" w:eastAsia="Calibri"/>
          <w:sz w:val="27"/>
          <w:szCs w:val="27"/>
        </w:rPr>
      </w:pPr>
      <w:rPr/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Speed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 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vs.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 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Time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 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for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 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v</w:t>
      </w:r>
      <w:r>
        <w:rPr>
          <w:rFonts w:ascii="Calibri" w:hAnsi="Calibri" w:cs="Calibri" w:eastAsia="Calibri"/>
          <w:sz w:val="18"/>
          <w:szCs w:val="18"/>
          <w:w w:val="103"/>
          <w:b/>
          <w:bCs/>
          <w:position w:val="-3"/>
        </w:rPr>
        <w:t>i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 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of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 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66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4"/>
        </w:rPr>
        <w:t> </w:t>
      </w:r>
      <w:r>
        <w:rPr>
          <w:rFonts w:ascii="Calibri" w:hAnsi="Calibri" w:cs="Calibri" w:eastAsia="Calibri"/>
          <w:sz w:val="27"/>
          <w:szCs w:val="27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1775" w:space="1499"/>
            <w:col w:w="5646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17" w:lineRule="exact"/>
        <w:ind w:left="1652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60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652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50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652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7.062256pt;margin-top:-1.615563pt;width:8.943160pt;height:39.85627pt;mso-position-horizontal-relative:page;mso-position-vertical-relative:paragraph;z-index:-4179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66" w:lineRule="exact"/>
                    <w:ind w:left="20" w:right="-41"/>
                    <w:jc w:val="left"/>
                    <w:rPr>
                      <w:rFonts w:ascii="Calibri" w:hAnsi="Calibri" w:cs="Calibri" w:eastAsia="Calibri"/>
                      <w:sz w:val="14"/>
                      <w:szCs w:val="14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4"/>
                      <w:szCs w:val="14"/>
                      <w:w w:val="99"/>
                      <w:b/>
                      <w:bCs/>
                    </w:rPr>
                    <w:t>Speed</w:t>
                  </w:r>
                  <w:r>
                    <w:rPr>
                      <w:rFonts w:ascii="Calibri" w:hAnsi="Calibri" w:cs="Calibri" w:eastAsia="Calibri"/>
                      <w:sz w:val="14"/>
                      <w:szCs w:val="14"/>
                      <w:w w:val="99"/>
                      <w:b/>
                      <w:bCs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4"/>
                      <w:szCs w:val="14"/>
                      <w:w w:val="99"/>
                      <w:b/>
                      <w:bCs/>
                    </w:rPr>
                    <w:t>(px/s)</w:t>
                  </w:r>
                  <w:r>
                    <w:rPr>
                      <w:rFonts w:ascii="Calibri" w:hAnsi="Calibri" w:cs="Calibri" w:eastAsia="Calibri"/>
                      <w:sz w:val="14"/>
                      <w:szCs w:val="14"/>
                      <w:w w:val="99"/>
                      <w:b/>
                      <w:bCs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4"/>
                      <w:szCs w:val="14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0"/>
          <w:szCs w:val="10"/>
          <w:w w:val="99"/>
        </w:rPr>
        <w:t>40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652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30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652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20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652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10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240" w:lineRule="auto"/>
        <w:ind w:left="1702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0" w:after="0" w:line="240" w:lineRule="auto"/>
        <w:ind w:left="1792" w:right="964"/>
        <w:jc w:val="center"/>
        <w:tabs>
          <w:tab w:pos="2360" w:val="left"/>
          <w:tab w:pos="2920" w:val="left"/>
          <w:tab w:pos="3520" w:val="left"/>
          <w:tab w:pos="4120" w:val="left"/>
          <w:tab w:pos="4720" w:val="left"/>
          <w:tab w:pos="5320" w:val="left"/>
          <w:tab w:pos="5900" w:val="left"/>
          <w:tab w:pos="6500" w:val="left"/>
          <w:tab w:pos="7100" w:val="left"/>
          <w:tab w:pos="7700" w:val="left"/>
        </w:tabs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  <w:tab/>
      </w:r>
      <w:r>
        <w:rPr>
          <w:rFonts w:ascii="Calibri" w:hAnsi="Calibri" w:cs="Calibri" w:eastAsia="Calibri"/>
          <w:sz w:val="10"/>
          <w:szCs w:val="10"/>
          <w:w w:val="99"/>
        </w:rPr>
        <w:t>50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  <w:tab/>
      </w:r>
      <w:r>
        <w:rPr>
          <w:rFonts w:ascii="Calibri" w:hAnsi="Calibri" w:cs="Calibri" w:eastAsia="Calibri"/>
          <w:sz w:val="10"/>
          <w:szCs w:val="10"/>
          <w:w w:val="99"/>
        </w:rPr>
        <w:t>100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  <w:tab/>
      </w:r>
      <w:r>
        <w:rPr>
          <w:rFonts w:ascii="Calibri" w:hAnsi="Calibri" w:cs="Calibri" w:eastAsia="Calibri"/>
          <w:sz w:val="10"/>
          <w:szCs w:val="10"/>
          <w:w w:val="99"/>
        </w:rPr>
        <w:t>150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  <w:tab/>
      </w:r>
      <w:r>
        <w:rPr>
          <w:rFonts w:ascii="Calibri" w:hAnsi="Calibri" w:cs="Calibri" w:eastAsia="Calibri"/>
          <w:sz w:val="10"/>
          <w:szCs w:val="10"/>
          <w:w w:val="99"/>
        </w:rPr>
        <w:t>200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  <w:tab/>
      </w:r>
      <w:r>
        <w:rPr>
          <w:rFonts w:ascii="Calibri" w:hAnsi="Calibri" w:cs="Calibri" w:eastAsia="Calibri"/>
          <w:sz w:val="10"/>
          <w:szCs w:val="10"/>
          <w:w w:val="99"/>
        </w:rPr>
        <w:t>250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  <w:tab/>
      </w:r>
      <w:r>
        <w:rPr>
          <w:rFonts w:ascii="Calibri" w:hAnsi="Calibri" w:cs="Calibri" w:eastAsia="Calibri"/>
          <w:sz w:val="10"/>
          <w:szCs w:val="10"/>
          <w:w w:val="99"/>
        </w:rPr>
        <w:t>300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  <w:tab/>
      </w:r>
      <w:r>
        <w:rPr>
          <w:rFonts w:ascii="Calibri" w:hAnsi="Calibri" w:cs="Calibri" w:eastAsia="Calibri"/>
          <w:sz w:val="10"/>
          <w:szCs w:val="10"/>
          <w:w w:val="99"/>
        </w:rPr>
        <w:t>350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  <w:tab/>
      </w:r>
      <w:r>
        <w:rPr>
          <w:rFonts w:ascii="Calibri" w:hAnsi="Calibri" w:cs="Calibri" w:eastAsia="Calibri"/>
          <w:sz w:val="10"/>
          <w:szCs w:val="10"/>
          <w:w w:val="99"/>
        </w:rPr>
        <w:t>400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  <w:tab/>
      </w:r>
      <w:r>
        <w:rPr>
          <w:rFonts w:ascii="Calibri" w:hAnsi="Calibri" w:cs="Calibri" w:eastAsia="Calibri"/>
          <w:sz w:val="10"/>
          <w:szCs w:val="10"/>
          <w:w w:val="99"/>
        </w:rPr>
        <w:t>450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  <w:tab/>
      </w:r>
      <w:r>
        <w:rPr>
          <w:rFonts w:ascii="Calibri" w:hAnsi="Calibri" w:cs="Calibri" w:eastAsia="Calibri"/>
          <w:sz w:val="10"/>
          <w:szCs w:val="10"/>
          <w:w w:val="99"/>
        </w:rPr>
        <w:t>500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33" w:after="0" w:line="164" w:lineRule="exact"/>
        <w:ind w:left="4567" w:right="3780"/>
        <w:jc w:val="center"/>
        <w:rPr>
          <w:rFonts w:ascii="Calibri" w:hAnsi="Calibri" w:cs="Calibri" w:eastAsia="Calibri"/>
          <w:sz w:val="14"/>
          <w:szCs w:val="14"/>
        </w:rPr>
      </w:pPr>
      <w:rPr/>
      <w:r>
        <w:rPr>
          <w:rFonts w:ascii="Calibri" w:hAnsi="Calibri" w:cs="Calibri" w:eastAsia="Calibri"/>
          <w:sz w:val="14"/>
          <w:szCs w:val="14"/>
          <w:w w:val="99"/>
          <w:b/>
          <w:bCs/>
        </w:rPr>
        <w:t>Time</w:t>
      </w:r>
      <w:r>
        <w:rPr>
          <w:rFonts w:ascii="Calibri" w:hAnsi="Calibri" w:cs="Calibri" w:eastAsia="Calibri"/>
          <w:sz w:val="14"/>
          <w:szCs w:val="14"/>
          <w:w w:val="99"/>
          <w:b/>
          <w:bCs/>
        </w:rPr>
        <w:t> </w:t>
      </w:r>
      <w:r>
        <w:rPr>
          <w:rFonts w:ascii="Calibri" w:hAnsi="Calibri" w:cs="Calibri" w:eastAsia="Calibri"/>
          <w:sz w:val="14"/>
          <w:szCs w:val="14"/>
          <w:w w:val="99"/>
          <w:b/>
          <w:bCs/>
        </w:rPr>
        <w:t>(s)</w:t>
      </w:r>
      <w:r>
        <w:rPr>
          <w:rFonts w:ascii="Calibri" w:hAnsi="Calibri" w:cs="Calibri" w:eastAsia="Calibri"/>
          <w:sz w:val="14"/>
          <w:szCs w:val="14"/>
          <w:w w:val="99"/>
          <w:b/>
          <w:bCs/>
        </w:rPr>
        <w:t> </w:t>
      </w:r>
      <w:r>
        <w:rPr>
          <w:rFonts w:ascii="Calibri" w:hAnsi="Calibri" w:cs="Calibri" w:eastAsia="Calibri"/>
          <w:sz w:val="14"/>
          <w:szCs w:val="14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3" w:after="0" w:line="240" w:lineRule="auto"/>
        <w:ind w:left="2444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8.321991pt;margin-top:10.889818pt;width:3.758878pt;height:6.9738pt;mso-position-horizontal-relative:page;mso-position-vertical-relative:paragraph;z-index:-4182" type="#_x0000_t202" filled="f" stroked="f">
            <v:textbox inset="0,0,0,0">
              <w:txbxContent>
                <w:p>
                  <w:pPr>
                    <w:spacing w:before="0" w:after="0" w:line="135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spacing w:val="0"/>
                      <w:w w:val="138"/>
                      <w:i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2.1: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Avenir Next Medium" w:hAnsi="Avenir Next Medium" w:cs="Avenir Next Medium" w:eastAsia="Avenir Next Medium"/>
          <w:sz w:val="20"/>
          <w:szCs w:val="20"/>
          <w:spacing w:val="0"/>
          <w:w w:val="98"/>
          <w:i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5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66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48"/>
          <w:w w:val="100"/>
          <w:i/>
          <w:position w:val="9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0"/>
          <w:i/>
          <w:u w:val="single" w:color="000000"/>
          <w:position w:val="9"/>
        </w:rPr>
        <w:t>px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0"/>
          <w:i/>
          <w:position w:val="9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42" w:after="0" w:line="240" w:lineRule="auto"/>
        <w:ind w:right="-20"/>
        <w:jc w:val="righ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</w:rPr>
        <w:t>80</w:t>
      </w:r>
      <w:r>
        <w:rPr>
          <w:rFonts w:ascii="Calibri" w:hAnsi="Calibri" w:cs="Calibri" w:eastAsia="Calibri"/>
          <w:sz w:val="10"/>
          <w:szCs w:val="10"/>
        </w:rPr>
        <w:t> </w:t>
      </w:r>
    </w:p>
    <w:p>
      <w:pPr>
        <w:spacing w:before="90" w:after="0" w:line="378" w:lineRule="exact"/>
        <w:ind w:right="-20"/>
        <w:jc w:val="left"/>
        <w:rPr>
          <w:rFonts w:ascii="Calibri" w:hAnsi="Calibri" w:cs="Calibri" w:eastAsia="Calibri"/>
          <w:sz w:val="28"/>
          <w:szCs w:val="28"/>
        </w:rPr>
      </w:pPr>
      <w:rPr/>
      <w:r>
        <w:rPr/>
        <w:br w:type="column"/>
      </w:r>
      <w:r>
        <w:rPr>
          <w:rFonts w:ascii="Calibri" w:hAnsi="Calibri" w:cs="Calibri" w:eastAsia="Calibri"/>
          <w:sz w:val="28"/>
          <w:szCs w:val="28"/>
          <w:b/>
          <w:bCs/>
          <w:position w:val="4"/>
        </w:rPr>
        <w:t>Speed</w:t>
      </w:r>
      <w:r>
        <w:rPr>
          <w:rFonts w:ascii="Calibri" w:hAnsi="Calibri" w:cs="Calibri" w:eastAsia="Calibri"/>
          <w:sz w:val="28"/>
          <w:szCs w:val="28"/>
          <w:b/>
          <w:bCs/>
          <w:position w:val="4"/>
        </w:rPr>
        <w:t> </w:t>
      </w:r>
      <w:r>
        <w:rPr>
          <w:rFonts w:ascii="Calibri" w:hAnsi="Calibri" w:cs="Calibri" w:eastAsia="Calibri"/>
          <w:sz w:val="28"/>
          <w:szCs w:val="28"/>
          <w:b/>
          <w:bCs/>
          <w:position w:val="4"/>
        </w:rPr>
        <w:t>vs.</w:t>
      </w:r>
      <w:r>
        <w:rPr>
          <w:rFonts w:ascii="Calibri" w:hAnsi="Calibri" w:cs="Calibri" w:eastAsia="Calibri"/>
          <w:sz w:val="28"/>
          <w:szCs w:val="28"/>
          <w:b/>
          <w:bCs/>
          <w:position w:val="4"/>
        </w:rPr>
        <w:t> </w:t>
      </w:r>
      <w:r>
        <w:rPr>
          <w:rFonts w:ascii="Calibri" w:hAnsi="Calibri" w:cs="Calibri" w:eastAsia="Calibri"/>
          <w:sz w:val="28"/>
          <w:szCs w:val="28"/>
          <w:b/>
          <w:bCs/>
          <w:position w:val="4"/>
        </w:rPr>
        <w:t>Time</w:t>
      </w:r>
      <w:r>
        <w:rPr>
          <w:rFonts w:ascii="Calibri" w:hAnsi="Calibri" w:cs="Calibri" w:eastAsia="Calibri"/>
          <w:sz w:val="28"/>
          <w:szCs w:val="28"/>
          <w:b/>
          <w:bCs/>
          <w:position w:val="4"/>
        </w:rPr>
        <w:t> </w:t>
      </w:r>
      <w:r>
        <w:rPr>
          <w:rFonts w:ascii="Calibri" w:hAnsi="Calibri" w:cs="Calibri" w:eastAsia="Calibri"/>
          <w:sz w:val="28"/>
          <w:szCs w:val="28"/>
          <w:b/>
          <w:bCs/>
          <w:position w:val="4"/>
        </w:rPr>
        <w:t>for</w:t>
      </w:r>
      <w:r>
        <w:rPr>
          <w:rFonts w:ascii="Calibri" w:hAnsi="Calibri" w:cs="Calibri" w:eastAsia="Calibri"/>
          <w:sz w:val="28"/>
          <w:szCs w:val="28"/>
          <w:w w:val="99"/>
          <w:b/>
          <w:bCs/>
          <w:position w:val="4"/>
        </w:rPr>
        <w:t> </w:t>
      </w:r>
      <w:r>
        <w:rPr>
          <w:rFonts w:ascii="Calibri" w:hAnsi="Calibri" w:cs="Calibri" w:eastAsia="Calibri"/>
          <w:sz w:val="28"/>
          <w:szCs w:val="28"/>
          <w:w w:val="99"/>
          <w:b/>
          <w:bCs/>
          <w:position w:val="4"/>
        </w:rPr>
        <w:t>v</w:t>
      </w:r>
      <w:r>
        <w:rPr>
          <w:rFonts w:ascii="Calibri" w:hAnsi="Calibri" w:cs="Calibri" w:eastAsia="Calibri"/>
          <w:sz w:val="18"/>
          <w:szCs w:val="18"/>
          <w:w w:val="103"/>
          <w:b/>
          <w:bCs/>
          <w:position w:val="-3"/>
        </w:rPr>
        <w:t>i</w:t>
      </w:r>
      <w:r>
        <w:rPr>
          <w:rFonts w:ascii="Calibri" w:hAnsi="Calibri" w:cs="Calibri" w:eastAsia="Calibri"/>
          <w:sz w:val="18"/>
          <w:szCs w:val="18"/>
          <w:w w:val="103"/>
          <w:b/>
          <w:bCs/>
          <w:position w:val="-3"/>
        </w:rPr>
        <w:t> </w:t>
      </w:r>
      <w:r>
        <w:rPr>
          <w:rFonts w:ascii="Calibri" w:hAnsi="Calibri" w:cs="Calibri" w:eastAsia="Calibri"/>
          <w:sz w:val="28"/>
          <w:szCs w:val="28"/>
          <w:w w:val="100"/>
          <w:b/>
          <w:bCs/>
          <w:position w:val="4"/>
        </w:rPr>
        <w:t>of</w:t>
      </w:r>
      <w:r>
        <w:rPr>
          <w:rFonts w:ascii="Calibri" w:hAnsi="Calibri" w:cs="Calibri" w:eastAsia="Calibri"/>
          <w:sz w:val="28"/>
          <w:szCs w:val="28"/>
          <w:w w:val="99"/>
          <w:b/>
          <w:bCs/>
          <w:position w:val="4"/>
        </w:rPr>
        <w:t> </w:t>
      </w:r>
      <w:r>
        <w:rPr>
          <w:rFonts w:ascii="Calibri" w:hAnsi="Calibri" w:cs="Calibri" w:eastAsia="Calibri"/>
          <w:sz w:val="28"/>
          <w:szCs w:val="28"/>
          <w:w w:val="100"/>
          <w:b/>
          <w:bCs/>
          <w:position w:val="4"/>
        </w:rPr>
        <w:t>74</w:t>
      </w:r>
      <w:r>
        <w:rPr>
          <w:rFonts w:ascii="Calibri" w:hAnsi="Calibri" w:cs="Calibri" w:eastAsia="Calibri"/>
          <w:sz w:val="18"/>
          <w:szCs w:val="18"/>
          <w:w w:val="103"/>
          <w:b/>
          <w:bCs/>
          <w:position w:val="-3"/>
        </w:rPr>
        <w:t> </w:t>
      </w:r>
      <w:r>
        <w:rPr>
          <w:rFonts w:ascii="Calibri" w:hAnsi="Calibri" w:cs="Calibri" w:eastAsia="Calibri"/>
          <w:sz w:val="28"/>
          <w:szCs w:val="28"/>
          <w:w w:val="99"/>
          <w:b/>
          <w:bCs/>
          <w:position w:val="4"/>
        </w:rPr>
        <w:t> </w:t>
      </w:r>
      <w:r>
        <w:rPr>
          <w:rFonts w:ascii="Calibri" w:hAnsi="Calibri" w:cs="Calibri" w:eastAsia="Calibri"/>
          <w:sz w:val="28"/>
          <w:szCs w:val="28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1737" w:space="1401"/>
            <w:col w:w="5782"/>
          </w:cols>
        </w:sectPr>
      </w:pPr>
      <w:rPr/>
    </w:p>
    <w:p>
      <w:pPr>
        <w:spacing w:before="84" w:after="0" w:line="117" w:lineRule="exact"/>
        <w:ind w:left="1613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/>
        <w:pict>
          <v:group style="position:absolute;margin-left:0pt;margin-top:0pt;width:595.912964pt;height:842.73999pt;mso-position-horizontal-relative:page;mso-position-vertical-relative:page;z-index:-4183" coordorigin="0,0" coordsize="11918,16855">
            <v:group style="position:absolute;left:3547;top:1679;width:6141;height:483" coordorigin="3547,1679" coordsize="6141,483">
              <v:shape style="position:absolute;left:3547;top:1679;width:6141;height:483" coordorigin="3547,1679" coordsize="6141,483" path="m3547,1807l9688,1807,9688,2291,3547,2291,3547,1807e" filled="t" fillcolor="#989898" stroked="f">
                <v:path arrowok="t"/>
                <v:fill/>
              </v:shape>
            </v:group>
            <v:group style="position:absolute;left:3559;top:1679;width:2523;height:483" coordorigin="3559,1679" coordsize="2523,483">
              <v:shape style="position:absolute;left:3559;top:1679;width:2523;height:483" coordorigin="3559,1679" coordsize="2523,483" path="m3559,1807l6082,1807,6082,2291,3559,2291,3559,1807e" filled="t" fillcolor="#989898" stroked="f">
                <v:path arrowok="t"/>
                <v:fill/>
              </v:shape>
            </v:group>
            <v:group style="position:absolute;left:3241;top:5927;width:612;height:308" coordorigin="3241,5927" coordsize="612,308">
              <v:shape style="position:absolute;left:3241;top:5927;width:612;height:308" coordorigin="3241,5927" coordsize="612,308" path="m3241,5927l3853,5927,3853,6235,3241,6235,3241,5927e" filled="t" fillcolor="#989898" stroked="f">
                <v:path arrowok="t"/>
                <v:fill/>
              </v:shape>
              <v:shape style="position:absolute;left:3480;top:2024;width:5256;height:3878" type="#_x0000_t75">
                <v:imagedata r:id="rId61" o:title=""/>
              </v:shape>
            </v:group>
            <v:group style="position:absolute;left:2987;top:1679;width:6784;height:4642" coordorigin="2987,1679" coordsize="6784,4642">
              <v:shape style="position:absolute;left:2987;top:1679;width:6784;height:4642" coordorigin="2987,1679" coordsize="6784,4642" path="m2987,6321l2987,1679e" filled="f" stroked="t" strokeweight="30.594639pt" strokecolor="#989898">
                <v:path arrowok="t"/>
              </v:shape>
            </v:group>
            <v:group style="position:absolute;left:2945;top:7028;width:6752;height:4592" coordorigin="2945,7028" coordsize="6752,4592">
              <v:shape style="position:absolute;left:2945;top:7028;width:6752;height:4592" coordorigin="2945,7028" coordsize="6752,4592" path="m2945,7028l9698,7028,9698,11620,2945,11620,2945,7028e" filled="t" fillcolor="#FFFFFF" stroked="f">
                <v:path arrowok="t"/>
                <v:fill/>
              </v:shape>
            </v:group>
            <v:group style="position:absolute;left:3487;top:7144;width:6009;height:3767" coordorigin="3487,7144" coordsize="6009,3767">
              <v:shape style="position:absolute;left:3487;top:7144;width:6009;height:3767" coordorigin="3487,7144" coordsize="6009,3767" path="m3487,10911l9496,10911,9496,7144,3487,7144,3487,10911xe" filled="t" fillcolor="#FFFFFF" stroked="f">
                <v:path arrowok="t"/>
                <v:fill/>
              </v:shape>
            </v:group>
            <v:group style="position:absolute;left:3510;top:7028;width:6187;height:358" coordorigin="3510,7028" coordsize="6187,358">
              <v:shape style="position:absolute;left:3510;top:7028;width:6187;height:358" coordorigin="3510,7028" coordsize="6187,358" path="m3510,7286l9696,7286,9696,7644,3510,7644,3510,7286e" filled="t" fillcolor="#989898" stroked="f">
                <v:path arrowok="t"/>
                <v:fill/>
              </v:shape>
            </v:group>
            <v:group style="position:absolute;left:3522;top:7028;width:2542;height:358" coordorigin="3522,7028" coordsize="2542,358">
              <v:shape style="position:absolute;left:3522;top:7028;width:2542;height:358" coordorigin="3522,7028" coordsize="2542,358" path="m3522,7286l6064,7286,6064,7644,3522,7644,3522,7286e" filled="t" fillcolor="#989898" stroked="f">
                <v:path arrowok="t"/>
                <v:fill/>
              </v:shape>
            </v:group>
            <v:group style="position:absolute;left:3202;top:11307;width:616;height:311" coordorigin="3202,11307" coordsize="616,311">
              <v:shape style="position:absolute;left:3202;top:11307;width:616;height:311" coordorigin="3202,11307" coordsize="616,311" path="m3202,11307l3818,11307,3818,11618,3202,11618,3202,11307e" filled="t" fillcolor="#989898" stroked="f">
                <v:path arrowok="t"/>
                <v:fill/>
              </v:shape>
              <v:shape style="position:absolute;left:3442;top:7524;width:5180;height:2413" type="#_x0000_t75">
                <v:imagedata r:id="rId62" o:title=""/>
              </v:shape>
            </v:group>
            <v:group style="position:absolute;left:2945;top:7028;width:6835;height:4676" coordorigin="2945,7028" coordsize="6835,4676">
              <v:shape style="position:absolute;left:2945;top:7028;width:6835;height:4676" coordorigin="2945,7028" coordsize="6835,4676" path="m2945,11704l2945,7028e" filled="f" stroked="t" strokeweight="30.82166pt" strokecolor="#989898">
                <v:path arrowok="t"/>
              </v:shape>
            </v:group>
            <w10:wrap type="none"/>
          </v:group>
        </w:pict>
      </w:r>
      <w:r>
        <w:rPr>
          <w:rFonts w:ascii="Calibri" w:hAnsi="Calibri" w:cs="Calibri" w:eastAsia="Calibri"/>
          <w:sz w:val="10"/>
          <w:szCs w:val="10"/>
        </w:rPr>
        <w:t>70</w:t>
      </w:r>
      <w:r>
        <w:rPr>
          <w:rFonts w:ascii="Calibri" w:hAnsi="Calibri" w:cs="Calibri" w:eastAsia="Calibri"/>
          <w:sz w:val="10"/>
          <w:szCs w:val="10"/>
        </w:rPr>
        <w:t> </w:t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613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</w:rPr>
        <w:t>60</w:t>
      </w:r>
      <w:r>
        <w:rPr>
          <w:rFonts w:ascii="Calibri" w:hAnsi="Calibri" w:cs="Calibri" w:eastAsia="Calibri"/>
          <w:sz w:val="10"/>
          <w:szCs w:val="10"/>
        </w:rPr>
        <w:t> </w:t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613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3.09671pt;margin-top:3.799305pt;width:10.99316pt;height:51.033508pt;mso-position-horizontal-relative:page;mso-position-vertical-relative:paragraph;z-index:-4180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09" w:lineRule="exact"/>
                    <w:ind w:left="20" w:right="-47"/>
                    <w:jc w:val="left"/>
                    <w:rPr>
                      <w:rFonts w:ascii="Calibri" w:hAnsi="Calibri" w:cs="Calibri" w:eastAsia="Calibri"/>
                      <w:sz w:val="18"/>
                      <w:szCs w:val="18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8"/>
                      <w:szCs w:val="18"/>
                      <w:b/>
                      <w:bCs/>
                      <w:position w:val="1"/>
                    </w:rPr>
                    <w:t>Speed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b/>
                      <w:bCs/>
                      <w:position w:val="1"/>
                    </w:rPr>
                    <w:t>(px/s)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0"/>
          <w:szCs w:val="10"/>
        </w:rPr>
        <w:t>50</w:t>
      </w:r>
      <w:r>
        <w:rPr>
          <w:rFonts w:ascii="Calibri" w:hAnsi="Calibri" w:cs="Calibri" w:eastAsia="Calibri"/>
          <w:sz w:val="10"/>
          <w:szCs w:val="10"/>
        </w:rPr>
        <w:t> </w:t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613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</w:rPr>
        <w:t>40</w:t>
      </w:r>
      <w:r>
        <w:rPr>
          <w:rFonts w:ascii="Calibri" w:hAnsi="Calibri" w:cs="Calibri" w:eastAsia="Calibri"/>
          <w:sz w:val="10"/>
          <w:szCs w:val="10"/>
        </w:rPr>
        <w:t> </w:t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613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</w:rPr>
        <w:t>30</w:t>
      </w:r>
      <w:r>
        <w:rPr>
          <w:rFonts w:ascii="Calibri" w:hAnsi="Calibri" w:cs="Calibri" w:eastAsia="Calibri"/>
          <w:sz w:val="10"/>
          <w:szCs w:val="10"/>
        </w:rPr>
        <w:t> </w:t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613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</w:rPr>
        <w:t>20</w:t>
      </w:r>
      <w:r>
        <w:rPr>
          <w:rFonts w:ascii="Calibri" w:hAnsi="Calibri" w:cs="Calibri" w:eastAsia="Calibri"/>
          <w:sz w:val="10"/>
          <w:szCs w:val="10"/>
        </w:rPr>
        <w:t> </w:t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613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</w:rPr>
        <w:t>10</w:t>
      </w:r>
      <w:r>
        <w:rPr>
          <w:rFonts w:ascii="Calibri" w:hAnsi="Calibri" w:cs="Calibri" w:eastAsia="Calibri"/>
          <w:sz w:val="10"/>
          <w:szCs w:val="10"/>
        </w:rPr>
        <w:t> </w:t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240" w:lineRule="auto"/>
        <w:ind w:left="1664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</w:rPr>
        <w:t>0</w:t>
      </w:r>
      <w:r>
        <w:rPr>
          <w:rFonts w:ascii="Calibri" w:hAnsi="Calibri" w:cs="Calibri" w:eastAsia="Calibri"/>
          <w:sz w:val="10"/>
          <w:szCs w:val="10"/>
        </w:rPr>
        <w:t> </w:t>
      </w:r>
    </w:p>
    <w:p>
      <w:pPr>
        <w:spacing w:before="1" w:after="0" w:line="240" w:lineRule="auto"/>
        <w:ind w:left="1745" w:right="947"/>
        <w:jc w:val="center"/>
        <w:tabs>
          <w:tab w:pos="2540" w:val="left"/>
          <w:tab w:pos="3400" w:val="left"/>
          <w:tab w:pos="4260" w:val="left"/>
          <w:tab w:pos="5120" w:val="left"/>
          <w:tab w:pos="5980" w:val="left"/>
          <w:tab w:pos="6840" w:val="left"/>
          <w:tab w:pos="7700" w:val="left"/>
        </w:tabs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</w:rPr>
        <w:t>0</w:t>
      </w:r>
      <w:r>
        <w:rPr>
          <w:rFonts w:ascii="Calibri" w:hAnsi="Calibri" w:cs="Calibri" w:eastAsia="Calibri"/>
          <w:sz w:val="10"/>
          <w:szCs w:val="10"/>
        </w:rPr>
        <w:t> </w:t>
      </w:r>
      <w:r>
        <w:rPr>
          <w:rFonts w:ascii="Calibri" w:hAnsi="Calibri" w:cs="Calibri" w:eastAsia="Calibri"/>
          <w:sz w:val="10"/>
          <w:szCs w:val="10"/>
        </w:rPr>
        <w:tab/>
      </w:r>
      <w:r>
        <w:rPr>
          <w:rFonts w:ascii="Calibri" w:hAnsi="Calibri" w:cs="Calibri" w:eastAsia="Calibri"/>
          <w:sz w:val="10"/>
          <w:szCs w:val="10"/>
        </w:rPr>
        <w:t>100</w:t>
      </w:r>
      <w:r>
        <w:rPr>
          <w:rFonts w:ascii="Calibri" w:hAnsi="Calibri" w:cs="Calibri" w:eastAsia="Calibri"/>
          <w:sz w:val="10"/>
          <w:szCs w:val="10"/>
        </w:rPr>
        <w:t> </w:t>
      </w:r>
      <w:r>
        <w:rPr>
          <w:rFonts w:ascii="Calibri" w:hAnsi="Calibri" w:cs="Calibri" w:eastAsia="Calibri"/>
          <w:sz w:val="10"/>
          <w:szCs w:val="10"/>
        </w:rPr>
        <w:tab/>
      </w:r>
      <w:r>
        <w:rPr>
          <w:rFonts w:ascii="Calibri" w:hAnsi="Calibri" w:cs="Calibri" w:eastAsia="Calibri"/>
          <w:sz w:val="10"/>
          <w:szCs w:val="10"/>
        </w:rPr>
        <w:t>200</w:t>
      </w:r>
      <w:r>
        <w:rPr>
          <w:rFonts w:ascii="Calibri" w:hAnsi="Calibri" w:cs="Calibri" w:eastAsia="Calibri"/>
          <w:sz w:val="10"/>
          <w:szCs w:val="10"/>
        </w:rPr>
        <w:t> </w:t>
      </w:r>
      <w:r>
        <w:rPr>
          <w:rFonts w:ascii="Calibri" w:hAnsi="Calibri" w:cs="Calibri" w:eastAsia="Calibri"/>
          <w:sz w:val="10"/>
          <w:szCs w:val="10"/>
        </w:rPr>
        <w:tab/>
      </w:r>
      <w:r>
        <w:rPr>
          <w:rFonts w:ascii="Calibri" w:hAnsi="Calibri" w:cs="Calibri" w:eastAsia="Calibri"/>
          <w:sz w:val="10"/>
          <w:szCs w:val="10"/>
        </w:rPr>
        <w:t>300</w:t>
      </w:r>
      <w:r>
        <w:rPr>
          <w:rFonts w:ascii="Calibri" w:hAnsi="Calibri" w:cs="Calibri" w:eastAsia="Calibri"/>
          <w:sz w:val="10"/>
          <w:szCs w:val="10"/>
        </w:rPr>
        <w:t> </w:t>
      </w:r>
      <w:r>
        <w:rPr>
          <w:rFonts w:ascii="Calibri" w:hAnsi="Calibri" w:cs="Calibri" w:eastAsia="Calibri"/>
          <w:sz w:val="10"/>
          <w:szCs w:val="10"/>
        </w:rPr>
        <w:tab/>
      </w:r>
      <w:r>
        <w:rPr>
          <w:rFonts w:ascii="Calibri" w:hAnsi="Calibri" w:cs="Calibri" w:eastAsia="Calibri"/>
          <w:sz w:val="10"/>
          <w:szCs w:val="10"/>
        </w:rPr>
        <w:t>400</w:t>
      </w:r>
      <w:r>
        <w:rPr>
          <w:rFonts w:ascii="Calibri" w:hAnsi="Calibri" w:cs="Calibri" w:eastAsia="Calibri"/>
          <w:sz w:val="10"/>
          <w:szCs w:val="10"/>
        </w:rPr>
        <w:t> </w:t>
      </w:r>
      <w:r>
        <w:rPr>
          <w:rFonts w:ascii="Calibri" w:hAnsi="Calibri" w:cs="Calibri" w:eastAsia="Calibri"/>
          <w:sz w:val="10"/>
          <w:szCs w:val="10"/>
        </w:rPr>
        <w:tab/>
      </w:r>
      <w:r>
        <w:rPr>
          <w:rFonts w:ascii="Calibri" w:hAnsi="Calibri" w:cs="Calibri" w:eastAsia="Calibri"/>
          <w:sz w:val="10"/>
          <w:szCs w:val="10"/>
        </w:rPr>
        <w:t>500</w:t>
      </w:r>
      <w:r>
        <w:rPr>
          <w:rFonts w:ascii="Calibri" w:hAnsi="Calibri" w:cs="Calibri" w:eastAsia="Calibri"/>
          <w:sz w:val="10"/>
          <w:szCs w:val="10"/>
        </w:rPr>
        <w:t> </w:t>
      </w:r>
      <w:r>
        <w:rPr>
          <w:rFonts w:ascii="Calibri" w:hAnsi="Calibri" w:cs="Calibri" w:eastAsia="Calibri"/>
          <w:sz w:val="10"/>
          <w:szCs w:val="10"/>
        </w:rPr>
        <w:tab/>
      </w:r>
      <w:r>
        <w:rPr>
          <w:rFonts w:ascii="Calibri" w:hAnsi="Calibri" w:cs="Calibri" w:eastAsia="Calibri"/>
          <w:sz w:val="10"/>
          <w:szCs w:val="10"/>
        </w:rPr>
        <w:t>600</w:t>
      </w:r>
      <w:r>
        <w:rPr>
          <w:rFonts w:ascii="Calibri" w:hAnsi="Calibri" w:cs="Calibri" w:eastAsia="Calibri"/>
          <w:sz w:val="10"/>
          <w:szCs w:val="10"/>
        </w:rPr>
        <w:t> </w:t>
      </w:r>
      <w:r>
        <w:rPr>
          <w:rFonts w:ascii="Calibri" w:hAnsi="Calibri" w:cs="Calibri" w:eastAsia="Calibri"/>
          <w:sz w:val="10"/>
          <w:szCs w:val="10"/>
        </w:rPr>
        <w:tab/>
      </w:r>
      <w:r>
        <w:rPr>
          <w:rFonts w:ascii="Calibri" w:hAnsi="Calibri" w:cs="Calibri" w:eastAsia="Calibri"/>
          <w:sz w:val="10"/>
          <w:szCs w:val="10"/>
        </w:rPr>
        <w:t>700</w:t>
      </w:r>
      <w:r>
        <w:rPr>
          <w:rFonts w:ascii="Calibri" w:hAnsi="Calibri" w:cs="Calibri" w:eastAsia="Calibri"/>
          <w:sz w:val="10"/>
          <w:szCs w:val="10"/>
        </w:rPr>
        <w:t> </w:t>
      </w:r>
    </w:p>
    <w:p>
      <w:pPr>
        <w:spacing w:before="0" w:after="0" w:line="208" w:lineRule="exact"/>
        <w:ind w:left="4481" w:right="3716"/>
        <w:jc w:val="center"/>
        <w:rPr>
          <w:rFonts w:ascii="Calibri" w:hAnsi="Calibri" w:cs="Calibri" w:eastAsia="Calibri"/>
          <w:sz w:val="18"/>
          <w:szCs w:val="18"/>
        </w:rPr>
      </w:pPr>
      <w:rPr/>
      <w:r>
        <w:rPr>
          <w:rFonts w:ascii="Calibri" w:hAnsi="Calibri" w:cs="Calibri" w:eastAsia="Calibri"/>
          <w:sz w:val="18"/>
          <w:szCs w:val="18"/>
          <w:b/>
          <w:bCs/>
          <w:position w:val="1"/>
        </w:rPr>
        <w:t>Time</w:t>
      </w:r>
      <w:r>
        <w:rPr>
          <w:rFonts w:ascii="Calibri" w:hAnsi="Calibri" w:cs="Calibri" w:eastAsia="Calibri"/>
          <w:sz w:val="18"/>
          <w:szCs w:val="18"/>
          <w:b/>
          <w:bCs/>
          <w:position w:val="1"/>
        </w:rPr>
        <w:t> </w:t>
      </w:r>
      <w:r>
        <w:rPr>
          <w:rFonts w:ascii="Calibri" w:hAnsi="Calibri" w:cs="Calibri" w:eastAsia="Calibri"/>
          <w:sz w:val="18"/>
          <w:szCs w:val="18"/>
          <w:b/>
          <w:bCs/>
          <w:position w:val="1"/>
        </w:rPr>
        <w:t>(s)</w:t>
      </w:r>
      <w:r>
        <w:rPr>
          <w:rFonts w:ascii="Calibri" w:hAnsi="Calibri" w:cs="Calibri" w:eastAsia="Calibri"/>
          <w:sz w:val="18"/>
          <w:szCs w:val="18"/>
          <w:b/>
          <w:bCs/>
          <w:position w:val="1"/>
        </w:rPr>
        <w:t> </w:t>
      </w:r>
      <w:r>
        <w:rPr>
          <w:rFonts w:ascii="Calibri" w:hAnsi="Calibri" w:cs="Calibri" w:eastAsia="Calibri"/>
          <w:sz w:val="18"/>
          <w:szCs w:val="18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444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8.321991pt;margin-top:9.240799pt;width:3.758878pt;height:6.9738pt;mso-position-horizontal-relative:page;mso-position-vertical-relative:paragraph;z-index:-4181" type="#_x0000_t202" filled="f" stroked="f">
            <v:textbox inset="0,0,0,0">
              <w:txbxContent>
                <w:p>
                  <w:pPr>
                    <w:spacing w:before="0" w:after="0" w:line="135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spacing w:val="0"/>
                      <w:w w:val="138"/>
                      <w:i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2.2: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Avenir Next Medium" w:hAnsi="Avenir Next Medium" w:cs="Avenir Next Medium" w:eastAsia="Avenir Next Medium"/>
          <w:sz w:val="20"/>
          <w:szCs w:val="20"/>
          <w:spacing w:val="0"/>
          <w:w w:val="98"/>
          <w:i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5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74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48"/>
          <w:w w:val="100"/>
          <w:i/>
          <w:position w:val="9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0"/>
          <w:i/>
          <w:u w:val="single" w:color="000000"/>
          <w:position w:val="9"/>
        </w:rPr>
        <w:t>px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0"/>
          <w:i/>
          <w:position w:val="9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oi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0,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direction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accelerates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ards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gures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2.3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greater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esca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effect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clear: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2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tually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313" w:lineRule="exact"/>
        <w:ind w:left="480" w:right="5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end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3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approa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hes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  <w:position w:val="3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  <w:position w:val="3"/>
        </w:rPr>
        <w:t>∞</w:t>
      </w:r>
      <w:r>
        <w:rPr>
          <w:rFonts w:ascii="メイリオ" w:hAnsi="メイリオ" w:cs="メイリオ" w:eastAsia="メイリオ"/>
          <w:sz w:val="22"/>
          <w:szCs w:val="22"/>
          <w:spacing w:val="-2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vi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orce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appr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oa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hes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0.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If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3"/>
        </w:rPr>
        <w:t>initial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80" w:right="6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exactly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equaled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esca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theory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NumType w:start="23"/>
          <w:pgMar w:header="1018" w:footer="0" w:top="1260" w:bottom="280" w:left="1680" w:right="1320"/>
          <w:headerReference w:type="default" r:id="rId63"/>
          <w:footerReference w:type="default" r:id="rId64"/>
          <w:pgSz w:w="11920" w:h="16860"/>
        </w:sectPr>
      </w:pPr>
      <w:rPr/>
    </w:p>
    <w:p>
      <w:pPr>
        <w:spacing w:before="42" w:after="0" w:line="240" w:lineRule="auto"/>
        <w:ind w:right="-20"/>
        <w:jc w:val="righ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80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7" w:lineRule="exact"/>
        <w:ind w:right="-20"/>
        <w:jc w:val="righ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70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Calibri" w:hAnsi="Calibri" w:cs="Calibri" w:eastAsia="Calibri"/>
          <w:sz w:val="27"/>
          <w:szCs w:val="27"/>
        </w:rPr>
      </w:pPr>
      <w:rPr/>
      <w:r>
        <w:rPr>
          <w:rFonts w:ascii="Calibri" w:hAnsi="Calibri" w:cs="Calibri" w:eastAsia="Calibri"/>
          <w:sz w:val="27"/>
          <w:szCs w:val="27"/>
          <w:w w:val="102"/>
          <w:b/>
          <w:bCs/>
        </w:rPr>
        <w:t>Speed</w:t>
      </w:r>
      <w:r>
        <w:rPr>
          <w:rFonts w:ascii="Calibri" w:hAnsi="Calibri" w:cs="Calibri" w:eastAsia="Calibri"/>
          <w:sz w:val="27"/>
          <w:szCs w:val="27"/>
          <w:w w:val="102"/>
          <w:b/>
          <w:bCs/>
        </w:rPr>
        <w:t> </w:t>
      </w:r>
      <w:r>
        <w:rPr>
          <w:rFonts w:ascii="Calibri" w:hAnsi="Calibri" w:cs="Calibri" w:eastAsia="Calibri"/>
          <w:sz w:val="27"/>
          <w:szCs w:val="27"/>
          <w:w w:val="102"/>
          <w:b/>
          <w:bCs/>
        </w:rPr>
        <w:t>vs.</w:t>
      </w:r>
      <w:r>
        <w:rPr>
          <w:rFonts w:ascii="Calibri" w:hAnsi="Calibri" w:cs="Calibri" w:eastAsia="Calibri"/>
          <w:sz w:val="27"/>
          <w:szCs w:val="27"/>
          <w:w w:val="102"/>
          <w:b/>
          <w:bCs/>
        </w:rPr>
        <w:t> </w:t>
      </w:r>
      <w:r>
        <w:rPr>
          <w:rFonts w:ascii="Calibri" w:hAnsi="Calibri" w:cs="Calibri" w:eastAsia="Calibri"/>
          <w:sz w:val="27"/>
          <w:szCs w:val="27"/>
          <w:w w:val="102"/>
          <w:b/>
          <w:bCs/>
        </w:rPr>
        <w:t>Time</w:t>
      </w:r>
      <w:r>
        <w:rPr>
          <w:rFonts w:ascii="Calibri" w:hAnsi="Calibri" w:cs="Calibri" w:eastAsia="Calibri"/>
          <w:sz w:val="27"/>
          <w:szCs w:val="27"/>
          <w:w w:val="102"/>
          <w:b/>
          <w:bCs/>
        </w:rPr>
        <w:t> </w:t>
      </w:r>
      <w:r>
        <w:rPr>
          <w:rFonts w:ascii="Calibri" w:hAnsi="Calibri" w:cs="Calibri" w:eastAsia="Calibri"/>
          <w:sz w:val="27"/>
          <w:szCs w:val="27"/>
          <w:w w:val="102"/>
          <w:b/>
          <w:bCs/>
        </w:rPr>
        <w:t>for</w:t>
      </w:r>
      <w:r>
        <w:rPr>
          <w:rFonts w:ascii="Calibri" w:hAnsi="Calibri" w:cs="Calibri" w:eastAsia="Calibri"/>
          <w:sz w:val="27"/>
          <w:szCs w:val="27"/>
          <w:w w:val="102"/>
          <w:b/>
          <w:bCs/>
        </w:rPr>
        <w:t> </w:t>
      </w:r>
      <w:r>
        <w:rPr>
          <w:rFonts w:ascii="Calibri" w:hAnsi="Calibri" w:cs="Calibri" w:eastAsia="Calibri"/>
          <w:sz w:val="27"/>
          <w:szCs w:val="27"/>
          <w:w w:val="102"/>
          <w:b/>
          <w:bCs/>
        </w:rPr>
        <w:t>V</w:t>
      </w:r>
      <w:r>
        <w:rPr>
          <w:rFonts w:ascii="Calibri" w:hAnsi="Calibri" w:cs="Calibri" w:eastAsia="Calibri"/>
          <w:sz w:val="18"/>
          <w:szCs w:val="18"/>
          <w:w w:val="103"/>
          <w:b/>
          <w:bCs/>
          <w:position w:val="-7"/>
        </w:rPr>
        <w:t>i</w:t>
      </w:r>
      <w:r>
        <w:rPr>
          <w:rFonts w:ascii="Calibri" w:hAnsi="Calibri" w:cs="Calibri" w:eastAsia="Calibri"/>
          <w:sz w:val="18"/>
          <w:szCs w:val="18"/>
          <w:w w:val="103"/>
          <w:b/>
          <w:bCs/>
          <w:position w:val="-7"/>
        </w:rPr>
        <w:t> 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0"/>
        </w:rPr>
        <w:t>of</w:t>
      </w:r>
      <w:r>
        <w:rPr>
          <w:rFonts w:ascii="Calibri" w:hAnsi="Calibri" w:cs="Calibri" w:eastAsia="Calibri"/>
          <w:sz w:val="27"/>
          <w:szCs w:val="27"/>
          <w:w w:val="102"/>
          <w:b/>
          <w:bCs/>
          <w:position w:val="0"/>
        </w:rPr>
        <w:t> </w:t>
      </w:r>
      <w:r>
        <w:rPr>
          <w:rFonts w:ascii="Calibri" w:hAnsi="Calibri" w:cs="Calibri" w:eastAsia="Calibri"/>
          <w:sz w:val="27"/>
          <w:szCs w:val="27"/>
          <w:w w:val="103"/>
          <w:b/>
          <w:bCs/>
          <w:position w:val="0"/>
        </w:rPr>
        <w:t>70</w:t>
      </w:r>
      <w:r>
        <w:rPr>
          <w:rFonts w:ascii="Calibri" w:hAnsi="Calibri" w:cs="Calibri" w:eastAsia="Calibri"/>
          <w:sz w:val="27"/>
          <w:szCs w:val="27"/>
          <w:w w:val="103"/>
          <w:b/>
          <w:bCs/>
          <w:position w:val="0"/>
        </w:rPr>
        <w:t> </w:t>
      </w:r>
      <w:r>
        <w:rPr>
          <w:rFonts w:ascii="Calibri" w:hAnsi="Calibri" w:cs="Calibri" w:eastAsia="Calibri"/>
          <w:sz w:val="27"/>
          <w:szCs w:val="27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1632" w:space="1501"/>
            <w:col w:w="5787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508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60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508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218781pt;margin-top:4.322852pt;width:10.92692pt;height:50.672346pt;mso-position-horizontal-relative:page;mso-position-vertical-relative:paragraph;z-index:-4176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08" w:lineRule="exact"/>
                    <w:ind w:left="20" w:right="-47"/>
                    <w:jc w:val="left"/>
                    <w:rPr>
                      <w:rFonts w:ascii="Calibri" w:hAnsi="Calibri" w:cs="Calibri" w:eastAsia="Calibri"/>
                      <w:sz w:val="18"/>
                      <w:szCs w:val="18"/>
                    </w:rPr>
                  </w:pPr>
                  <w:rPr/>
                  <w:r>
                    <w:rPr>
                      <w:rFonts w:ascii="Calibri" w:hAnsi="Calibri" w:cs="Calibri" w:eastAsia="Calibri"/>
                      <w:sz w:val="18"/>
                      <w:szCs w:val="18"/>
                      <w:w w:val="99"/>
                      <w:b/>
                      <w:bCs/>
                      <w:position w:val="1"/>
                    </w:rPr>
                    <w:t>Speed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w w:val="9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w w:val="99"/>
                      <w:b/>
                      <w:bCs/>
                      <w:position w:val="1"/>
                    </w:rPr>
                    <w:t>(px/s)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w w:val="9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Calibri" w:hAnsi="Calibri" w:cs="Calibri" w:eastAsia="Calibri"/>
                      <w:sz w:val="18"/>
                      <w:szCs w:val="18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alibri" w:hAnsi="Calibri" w:cs="Calibri" w:eastAsia="Calibri"/>
          <w:sz w:val="10"/>
          <w:szCs w:val="10"/>
          <w:w w:val="99"/>
        </w:rPr>
        <w:t>50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508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40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508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30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508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20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117" w:lineRule="exact"/>
        <w:ind w:left="1508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10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2" w:after="0" w:line="240" w:lineRule="auto"/>
        <w:ind w:left="1559" w:right="-20"/>
        <w:jc w:val="left"/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</w:rPr>
        <w:t>0</w:t>
      </w:r>
      <w:r>
        <w:rPr>
          <w:rFonts w:ascii="Calibri" w:hAnsi="Calibri" w:cs="Calibri" w:eastAsia="Calibri"/>
          <w:sz w:val="10"/>
          <w:szCs w:val="10"/>
          <w:w w:val="99"/>
        </w:rPr>
        <w:t> </w:t>
      </w:r>
      <w:r>
        <w:rPr>
          <w:rFonts w:ascii="Calibri" w:hAnsi="Calibri" w:cs="Calibri" w:eastAsia="Calibri"/>
          <w:sz w:val="10"/>
          <w:szCs w:val="10"/>
          <w:w w:val="100"/>
        </w:rPr>
      </w:r>
    </w:p>
    <w:p>
      <w:pPr>
        <w:spacing w:before="0" w:after="0" w:line="106" w:lineRule="exact"/>
        <w:ind w:left="1676" w:right="-20"/>
        <w:jc w:val="left"/>
        <w:tabs>
          <w:tab w:pos="2480" w:val="left"/>
          <w:tab w:pos="3360" w:val="left"/>
          <w:tab w:pos="4220" w:val="left"/>
          <w:tab w:pos="5100" w:val="left"/>
          <w:tab w:pos="5960" w:val="left"/>
          <w:tab w:pos="6840" w:val="left"/>
          <w:tab w:pos="7700" w:val="left"/>
        </w:tabs>
        <w:rPr>
          <w:rFonts w:ascii="Calibri" w:hAnsi="Calibri" w:cs="Calibri" w:eastAsia="Calibri"/>
          <w:sz w:val="10"/>
          <w:szCs w:val="10"/>
        </w:rPr>
      </w:pPr>
      <w:rPr/>
      <w:r>
        <w:rPr>
          <w:rFonts w:ascii="Calibri" w:hAnsi="Calibri" w:cs="Calibri" w:eastAsia="Calibri"/>
          <w:sz w:val="10"/>
          <w:szCs w:val="10"/>
          <w:w w:val="99"/>
          <w:position w:val="-1"/>
        </w:rPr>
        <w:t>0</w:t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 </w:t>
      </w:r>
      <w:r>
        <w:rPr>
          <w:rFonts w:ascii="Calibri" w:hAnsi="Calibri" w:cs="Calibri" w:eastAsia="Calibri"/>
          <w:sz w:val="10"/>
          <w:szCs w:val="10"/>
          <w:w w:val="100"/>
          <w:position w:val="-1"/>
        </w:rPr>
        <w:tab/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100</w:t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 </w:t>
      </w:r>
      <w:r>
        <w:rPr>
          <w:rFonts w:ascii="Calibri" w:hAnsi="Calibri" w:cs="Calibri" w:eastAsia="Calibri"/>
          <w:sz w:val="10"/>
          <w:szCs w:val="10"/>
          <w:w w:val="100"/>
          <w:position w:val="-1"/>
        </w:rPr>
        <w:tab/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200</w:t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 </w:t>
      </w:r>
      <w:r>
        <w:rPr>
          <w:rFonts w:ascii="Calibri" w:hAnsi="Calibri" w:cs="Calibri" w:eastAsia="Calibri"/>
          <w:sz w:val="10"/>
          <w:szCs w:val="10"/>
          <w:w w:val="100"/>
          <w:position w:val="-1"/>
        </w:rPr>
        <w:tab/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300</w:t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 </w:t>
      </w:r>
      <w:r>
        <w:rPr>
          <w:rFonts w:ascii="Calibri" w:hAnsi="Calibri" w:cs="Calibri" w:eastAsia="Calibri"/>
          <w:sz w:val="10"/>
          <w:szCs w:val="10"/>
          <w:w w:val="100"/>
          <w:position w:val="-1"/>
        </w:rPr>
        <w:tab/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400</w:t>
      </w:r>
      <w:r>
        <w:rPr>
          <w:rFonts w:ascii="Calibri" w:hAnsi="Calibri" w:cs="Calibri" w:eastAsia="Calibri"/>
          <w:sz w:val="10"/>
          <w:szCs w:val="10"/>
          <w:w w:val="100"/>
          <w:position w:val="-1"/>
        </w:rPr>
        <w:tab/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500</w:t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 </w:t>
      </w:r>
      <w:r>
        <w:rPr>
          <w:rFonts w:ascii="Calibri" w:hAnsi="Calibri" w:cs="Calibri" w:eastAsia="Calibri"/>
          <w:sz w:val="10"/>
          <w:szCs w:val="10"/>
          <w:w w:val="100"/>
          <w:position w:val="-1"/>
        </w:rPr>
        <w:tab/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600</w:t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 </w:t>
      </w:r>
      <w:r>
        <w:rPr>
          <w:rFonts w:ascii="Calibri" w:hAnsi="Calibri" w:cs="Calibri" w:eastAsia="Calibri"/>
          <w:sz w:val="10"/>
          <w:szCs w:val="10"/>
          <w:w w:val="100"/>
          <w:position w:val="-1"/>
        </w:rPr>
        <w:tab/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700</w:t>
      </w:r>
      <w:r>
        <w:rPr>
          <w:rFonts w:ascii="Calibri" w:hAnsi="Calibri" w:cs="Calibri" w:eastAsia="Calibri"/>
          <w:sz w:val="10"/>
          <w:szCs w:val="10"/>
          <w:w w:val="99"/>
          <w:position w:val="-1"/>
        </w:rPr>
        <w:t> </w:t>
      </w:r>
      <w:r>
        <w:rPr>
          <w:rFonts w:ascii="Calibri" w:hAnsi="Calibri" w:cs="Calibri" w:eastAsia="Calibri"/>
          <w:sz w:val="10"/>
          <w:szCs w:val="10"/>
          <w:w w:val="100"/>
          <w:position w:val="0"/>
        </w:rPr>
      </w:r>
    </w:p>
    <w:p>
      <w:pPr>
        <w:spacing w:before="0" w:after="0" w:line="171" w:lineRule="exact"/>
        <w:ind w:left="4267" w:right="3894"/>
        <w:jc w:val="center"/>
        <w:rPr>
          <w:rFonts w:ascii="Calibri" w:hAnsi="Calibri" w:cs="Calibri" w:eastAsia="Calibri"/>
          <w:sz w:val="18"/>
          <w:szCs w:val="18"/>
        </w:rPr>
      </w:pPr>
      <w:rPr/>
      <w:r>
        <w:rPr>
          <w:rFonts w:ascii="Calibri" w:hAnsi="Calibri" w:cs="Calibri" w:eastAsia="Calibri"/>
          <w:sz w:val="18"/>
          <w:szCs w:val="18"/>
          <w:w w:val="99"/>
          <w:b/>
          <w:bCs/>
          <w:position w:val="1"/>
        </w:rPr>
        <w:t> </w:t>
      </w:r>
      <w:r>
        <w:rPr>
          <w:rFonts w:ascii="Calibri" w:hAnsi="Calibri" w:cs="Calibri" w:eastAsia="Calibri"/>
          <w:sz w:val="18"/>
          <w:szCs w:val="18"/>
          <w:w w:val="99"/>
          <w:b/>
          <w:bCs/>
          <w:position w:val="1"/>
        </w:rPr>
        <w:t>Ti</w:t>
      </w:r>
      <w:r>
        <w:rPr>
          <w:rFonts w:ascii="Calibri" w:hAnsi="Calibri" w:cs="Calibri" w:eastAsia="Calibri"/>
          <w:sz w:val="18"/>
          <w:szCs w:val="18"/>
          <w:w w:val="99"/>
          <w:b/>
          <w:bCs/>
          <w:position w:val="1"/>
        </w:rPr>
        <w:t>me</w:t>
      </w:r>
      <w:r>
        <w:rPr>
          <w:rFonts w:ascii="Calibri" w:hAnsi="Calibri" w:cs="Calibri" w:eastAsia="Calibri"/>
          <w:sz w:val="18"/>
          <w:szCs w:val="18"/>
          <w:w w:val="99"/>
          <w:b/>
          <w:bCs/>
          <w:position w:val="1"/>
        </w:rPr>
        <w:t> </w:t>
      </w:r>
      <w:r>
        <w:rPr>
          <w:rFonts w:ascii="Calibri" w:hAnsi="Calibri" w:cs="Calibri" w:eastAsia="Calibri"/>
          <w:sz w:val="18"/>
          <w:szCs w:val="18"/>
          <w:w w:val="99"/>
          <w:b/>
          <w:bCs/>
          <w:position w:val="1"/>
        </w:rPr>
        <w:t>(s)</w:t>
      </w:r>
      <w:r>
        <w:rPr>
          <w:rFonts w:ascii="Calibri" w:hAnsi="Calibri" w:cs="Calibri" w:eastAsia="Calibri"/>
          <w:sz w:val="18"/>
          <w:szCs w:val="18"/>
          <w:w w:val="99"/>
          <w:b/>
          <w:bCs/>
          <w:position w:val="1"/>
        </w:rPr>
        <w:t> </w:t>
      </w:r>
      <w:r>
        <w:rPr>
          <w:rFonts w:ascii="Calibri" w:hAnsi="Calibri" w:cs="Calibri" w:eastAsia="Calibri"/>
          <w:sz w:val="18"/>
          <w:szCs w:val="18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05" w:right="2049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8.321991pt;margin-top:9.239811pt;width:3.758878pt;height:6.9738pt;mso-position-horizontal-relative:page;mso-position-vertical-relative:paragraph;z-index:-4177" type="#_x0000_t202" filled="f" stroked="f">
            <v:textbox inset="0,0,0,0">
              <w:txbxContent>
                <w:p>
                  <w:pPr>
                    <w:spacing w:before="0" w:after="0" w:line="135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spacing w:val="0"/>
                      <w:w w:val="138"/>
                      <w:i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3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2.3: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Avenir Next Medium" w:hAnsi="Avenir Next Medium" w:cs="Avenir Next Medium" w:eastAsia="Avenir Next Medium"/>
          <w:sz w:val="20"/>
          <w:szCs w:val="20"/>
          <w:spacing w:val="0"/>
          <w:w w:val="98"/>
          <w:i/>
        </w:rPr>
        <w:t>v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45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6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  <w:position w:val="0"/>
        </w:rPr>
        <w:t>70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spacing w:val="48"/>
          <w:w w:val="100"/>
          <w:i/>
          <w:position w:val="9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0"/>
          <w:i/>
          <w:u w:val="single" w:color="000000"/>
          <w:position w:val="9"/>
        </w:rPr>
        <w:t>px</w:t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30"/>
          <w:i/>
          <w:position w:val="9"/>
        </w:rPr>
      </w:r>
      <w:r>
        <w:rPr>
          <w:rFonts w:ascii="Times New Roman" w:hAnsi="Times New Roman" w:cs="Times New Roman" w:eastAsia="Times New Roman"/>
          <w:sz w:val="14"/>
          <w:szCs w:val="14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0" w:lineRule="exact"/>
        <w:ind w:left="480" w:right="58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145.80777pt;margin-top:-274.78244pt;width:340.294238pt;height:233.171198pt;mso-position-horizontal-relative:page;mso-position-vertical-relative:paragraph;z-index:-4178" type="#_x0000_t75">
            <v:imagedata r:id="rId65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3"/>
        </w:rPr>
        <w:t>approa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  <w:position w:val="3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3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0,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ap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proa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hes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  <w:position w:val="3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  <w:position w:val="3"/>
        </w:rPr>
        <w:t>∞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er,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ta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long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3"/>
        </w:rPr>
        <w:t>time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14" w:lineRule="auto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do.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graphs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ere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plotted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ranging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400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700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seconds,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computer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ere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thousands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plotted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erall.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5665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2.3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3"/>
          <w:b/>
          <w:bCs/>
        </w:rPr>
        <w:t>Kepler’s</w:t>
      </w:r>
      <w:r>
        <w:rPr>
          <w:rFonts w:ascii="Times New Roman" w:hAnsi="Times New Roman" w:cs="Times New Roman" w:eastAsia="Times New Roman"/>
          <w:sz w:val="28"/>
          <w:szCs w:val="28"/>
          <w:spacing w:val="3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  <w:b/>
          <w:bCs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-8"/>
          <w:w w:val="107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ws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early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1600’s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Johannes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Kepler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osed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explained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planets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sup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ort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scie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tific-based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heli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tric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del,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2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conflicted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tric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del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efore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9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9"/>
        </w:rPr>
        <w:t>at.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1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4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ellpitical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14" w:lineRule="auto"/>
        <w:ind w:left="1025" w:right="63" w:firstLine="-27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radius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rom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eeps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areas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equal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ter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11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als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514" w:lineRule="auto"/>
        <w:ind w:left="1025" w:right="63" w:firstLine="-27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square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pro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7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orti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onal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semim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axis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elliptical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orbit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202.570999pt;margin-top:160.739426pt;width:226.77045pt;height:149.626110pt;mso-position-horizontal-relative:page;mso-position-vertical-relative:paragraph;z-index:-4175" type="#_x0000_t75">
            <v:imagedata r:id="rId68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visualize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7"/>
        </w:rPr>
        <w:t>#2,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2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already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2.1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deri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understandi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situation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ellpitical.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assumed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massi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esn’t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insta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along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vitational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sun,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it’s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tange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tial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force.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visualized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2.6.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3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2.4: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del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orbiting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sun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2" w:lineRule="exact"/>
        <w:ind w:left="480" w:right="56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gr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itational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tral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tiparallet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radius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-13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7"/>
          <w:w w:val="120"/>
          <w:i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2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adius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he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torque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cal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7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ulated,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NumType w:start="24"/>
          <w:pgMar w:header="1018" w:footer="0" w:top="1260" w:bottom="280" w:left="1680" w:right="1320"/>
          <w:headerReference w:type="default" r:id="rId66"/>
          <w:footerReference w:type="default" r:id="rId67"/>
          <w:pgSz w:w="11920" w:h="1686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-104"/>
          <w:w w:val="198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τ</w:t>
      </w:r>
      <w:r>
        <w:rPr>
          <w:rFonts w:ascii="Avenir Next Medium" w:hAnsi="Avenir Next Medium" w:cs="Avenir Next Medium" w:eastAsia="Avenir Next Medium"/>
          <w:sz w:val="22"/>
          <w:szCs w:val="22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3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5"/>
          <w:w w:val="13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-67"/>
          <w:w w:val="133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3"/>
          <w:i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-20"/>
          <w:w w:val="133"/>
          <w:i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95"/>
          <w:i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-22"/>
          <w:w w:val="95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-93"/>
          <w:w w:val="100"/>
          <w:i/>
        </w:rPr>
        <w:t>F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1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g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0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58" w:after="0" w:line="252" w:lineRule="exact"/>
        <w:ind w:right="-20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br w:type="column"/>
      </w:r>
      <w:r>
        <w:rPr>
          <w:rFonts w:ascii="Avenir Next Medium" w:hAnsi="Avenir Next Medium" w:cs="Avenir Next Medium" w:eastAsia="Avenir Next Medium"/>
          <w:sz w:val="22"/>
          <w:szCs w:val="22"/>
          <w:w w:val="82"/>
          <w:i/>
          <w:position w:val="-2"/>
        </w:rPr>
        <w:t>d</w:t>
      </w:r>
      <w:r>
        <w:rPr>
          <w:rFonts w:ascii="Avenir Next Medium" w:hAnsi="Avenir Next Medium" w:cs="Avenir Next Medium" w:eastAsia="Avenir Next Medium"/>
          <w:sz w:val="22"/>
          <w:szCs w:val="22"/>
          <w:spacing w:val="-139"/>
          <w:w w:val="131"/>
          <w:i/>
          <w:position w:val="-2"/>
        </w:rPr>
        <w:t>L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98"/>
          <w:i/>
          <w:position w:val="4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0" w:after="0" w:line="132" w:lineRule="exact"/>
        <w:ind w:right="101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342.145996pt;margin-top:3.039932pt;width:13.102pt;height:.1pt;mso-position-horizontal-relative:page;mso-position-vertical-relative:paragraph;z-index:-4174" coordorigin="6843,61" coordsize="262,2">
            <v:shape style="position:absolute;left:6843;top:61;width:262;height:2" coordorigin="6843,61" coordsize="262,0" path="m6843,61l7105,61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-1"/>
        </w:rPr>
        <w:t>(2.7)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187" w:lineRule="exact"/>
        <w:ind w:left="35" w:right="-20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2"/>
        </w:rPr>
        <w:t>dt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5079" w:space="84"/>
            <w:col w:w="3757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radius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orce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tiparallel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another,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torque,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58" w:after="0" w:line="275" w:lineRule="exact"/>
        <w:ind w:left="480" w:right="-81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w w:val="11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therefore,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hange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tum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equal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0.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other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ords,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5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-139"/>
          <w:w w:val="131"/>
          <w:i/>
        </w:rPr>
        <w:t>L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98"/>
          <w:i/>
          <w:position w:val="5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73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8339" w:space="120"/>
            <w:col w:w="461"/>
          </w:cols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20" w:lineRule="exact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remain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3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10"/>
          <w:position w:val="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3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1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Kn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  <w:position w:val="3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21"/>
          <w:position w:val="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-108"/>
          <w:w w:val="78"/>
          <w:i/>
          <w:position w:val="3"/>
        </w:rPr>
        <w:t>p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98"/>
          <w:i/>
          <w:position w:val="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5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3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  <w:position w:val="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3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36"/>
          <w:w w:val="100"/>
          <w:i/>
          <w:position w:val="0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  <w:position w:val="3"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6"/>
          <w:w w:val="100"/>
          <w:i/>
          <w:position w:val="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00"/>
          <w:i/>
          <w:position w:val="3"/>
        </w:rPr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100"/>
          <w:i/>
          <w:position w:val="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3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position w:val="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3"/>
        </w:rPr>
        <w:t>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  <w:position w:val="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  <w:position w:val="3"/>
        </w:rPr>
        <w:t>ed: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6" w:lineRule="exact"/>
        <w:ind w:left="3562" w:right="3190"/>
        <w:jc w:val="center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-139"/>
          <w:w w:val="131"/>
          <w:i/>
          <w:position w:val="2"/>
        </w:rPr>
        <w:t>L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98"/>
          <w:i/>
          <w:position w:val="8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8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-19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3"/>
          <w:position w:val="2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5"/>
          <w:w w:val="133"/>
          <w:position w:val="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-67"/>
          <w:w w:val="133"/>
          <w:i/>
          <w:position w:val="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3"/>
          <w:i/>
          <w:position w:val="2"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-20"/>
          <w:w w:val="133"/>
          <w:i/>
          <w:position w:val="2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95"/>
          <w:i/>
          <w:position w:val="2"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-22"/>
          <w:w w:val="95"/>
          <w:i/>
          <w:position w:val="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-108"/>
          <w:w w:val="100"/>
          <w:i/>
          <w:position w:val="2"/>
        </w:rPr>
        <w:t>P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8"/>
        </w:rPr>
        <w:t>  </w:t>
      </w:r>
      <w:r>
        <w:rPr>
          <w:rFonts w:ascii="Avenir Next Medium" w:hAnsi="Avenir Next Medium" w:cs="Avenir Next Medium" w:eastAsia="Avenir Next Medium"/>
          <w:sz w:val="22"/>
          <w:szCs w:val="22"/>
          <w:spacing w:val="43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2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  <w:position w:val="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6"/>
          <w:i/>
          <w:position w:val="2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6"/>
          <w:i/>
          <w:position w:val="-1"/>
        </w:rPr>
        <w:t>p</w:t>
      </w:r>
      <w:r>
        <w:rPr>
          <w:rFonts w:ascii="Avenir Next Medium" w:hAnsi="Avenir Next Medium" w:cs="Avenir Next Medium" w:eastAsia="Avenir Next Medium"/>
          <w:sz w:val="22"/>
          <w:szCs w:val="22"/>
          <w:spacing w:val="-102"/>
          <w:w w:val="198"/>
          <w:i/>
          <w:position w:val="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  <w:position w:val="2"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-16"/>
          <w:w w:val="130"/>
          <w:i/>
          <w:position w:val="2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  <w:position w:val="2"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6"/>
          <w:w w:val="100"/>
          <w:i/>
          <w:position w:val="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00"/>
          <w:i/>
          <w:position w:val="2"/>
        </w:rPr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7"/>
          <w:i/>
          <w:position w:val="2"/>
        </w:rPr>
        <w:t>v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444" w:lineRule="auto"/>
        <w:ind w:left="480" w:right="62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33"/>
          <w:w w:val="13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v</w:t>
      </w:r>
      <w:r>
        <w:rPr>
          <w:rFonts w:ascii="Avenir Next Medium" w:hAnsi="Avenir Next Medium" w:cs="Avenir Next Medium" w:eastAsia="Avenir Next Medium"/>
          <w:sz w:val="22"/>
          <w:szCs w:val="22"/>
          <w:spacing w:val="4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6"/>
        </w:rPr>
        <w:t>90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6"/>
        </w:rPr>
        <w:t>°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expressed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as: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780" w:lineRule="atLeast"/>
        <w:ind w:left="819" w:right="55" w:firstLine="3126"/>
        <w:jc w:val="left"/>
        <w:tabs>
          <w:tab w:pos="8340" w:val="left"/>
        </w:tabs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3"/>
          <w:i/>
        </w:rPr>
        <w:t>L</w:t>
      </w:r>
      <w:r>
        <w:rPr>
          <w:rFonts w:ascii="Avenir Next Medium" w:hAnsi="Avenir Next Medium" w:cs="Avenir Next Medium" w:eastAsia="Avenir Next Medium"/>
          <w:sz w:val="22"/>
          <w:szCs w:val="22"/>
          <w:spacing w:val="-14"/>
          <w:w w:val="133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3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3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23"/>
          <w:w w:val="100"/>
          <w:i/>
          <w:position w:val="-3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62"/>
          <w:i/>
          <w:position w:val="0"/>
        </w:rPr>
        <w:t>|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  <w:position w:val="0"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95"/>
          <w:i/>
          <w:position w:val="0"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-22"/>
          <w:w w:val="95"/>
          <w:i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97"/>
          <w:i/>
          <w:position w:val="0"/>
        </w:rPr>
        <w:t>v</w:t>
      </w:r>
      <w:r>
        <w:rPr>
          <w:rFonts w:ascii="メイリオ" w:hAnsi="メイリオ" w:cs="メイリオ" w:eastAsia="メイリオ"/>
          <w:sz w:val="22"/>
          <w:szCs w:val="22"/>
          <w:spacing w:val="0"/>
          <w:w w:val="62"/>
          <w:i/>
          <w:position w:val="0"/>
        </w:rPr>
        <w:t>|</w: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  <w:position w:val="0"/>
        </w:rPr>
        <w:tab/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(2.8)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related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figure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2.5,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0"/>
        </w:rPr>
        <w:t>relationship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  <w:position w:val="0"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82"/>
          <w:i/>
        </w:rPr>
        <w:t>d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30"/>
          <w:i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3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30.115pt;height:136.59pt;mso-position-horizontal-relative:char;mso-position-vertical-relative:line" type="#_x0000_t75">
            <v:imagedata r:id="rId7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700" w:right="-20"/>
        <w:jc w:val="left"/>
        <w:rPr>
          <w:rFonts w:ascii="Avenir Next Medium" w:hAnsi="Avenir Next Medium" w:cs="Avenir Next Medium" w:eastAsia="Avenir Next Medium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3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2.5: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Relationship</w:t>
      </w:r>
      <w:r>
        <w:rPr>
          <w:rFonts w:ascii="Times New Roman" w:hAnsi="Times New Roman" w:cs="Times New Roman" w:eastAsia="Times New Roman"/>
          <w:sz w:val="20"/>
          <w:szCs w:val="20"/>
          <w:spacing w:val="14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 </w:t>
      </w:r>
      <w:r>
        <w:rPr>
          <w:rFonts w:ascii="Avenir Next Medium" w:hAnsi="Avenir Next Medium" w:cs="Avenir Next Medium" w:eastAsia="Avenir Next Medium"/>
          <w:sz w:val="20"/>
          <w:szCs w:val="20"/>
          <w:spacing w:val="0"/>
          <w:w w:val="130"/>
          <w:i/>
        </w:rPr>
        <w:t>r</w:t>
      </w:r>
      <w:r>
        <w:rPr>
          <w:rFonts w:ascii="Avenir Next Medium" w:hAnsi="Avenir Next Medium" w:cs="Avenir Next Medium" w:eastAsia="Avenir Next Medium"/>
          <w:sz w:val="20"/>
          <w:szCs w:val="20"/>
          <w:spacing w:val="7"/>
          <w:w w:val="13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spacing w:val="49"/>
          <w:w w:val="100"/>
        </w:rPr>
        <w:t> </w:t>
      </w:r>
      <w:r>
        <w:rPr>
          <w:rFonts w:ascii="Avenir Next Medium" w:hAnsi="Avenir Next Medium" w:cs="Avenir Next Medium" w:eastAsia="Avenir Next Medium"/>
          <w:sz w:val="20"/>
          <w:szCs w:val="20"/>
          <w:spacing w:val="0"/>
          <w:w w:val="82"/>
          <w:i/>
        </w:rPr>
        <w:t>d</w:t>
      </w:r>
      <w:r>
        <w:rPr>
          <w:rFonts w:ascii="Avenir Next Medium" w:hAnsi="Avenir Next Medium" w:cs="Avenir Next Medium" w:eastAsia="Avenir Next Medium"/>
          <w:sz w:val="20"/>
          <w:szCs w:val="20"/>
          <w:spacing w:val="0"/>
          <w:w w:val="130"/>
          <w:i/>
        </w:rPr>
        <w:t>r</w:t>
      </w:r>
      <w:r>
        <w:rPr>
          <w:rFonts w:ascii="Avenir Next Medium" w:hAnsi="Avenir Next Medium" w:cs="Avenir Next Medium" w:eastAsia="Avenir Next Medium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14"/>
          <w:w w:val="130"/>
          <w:i/>
        </w:rPr>
        <w:t>r</w:t>
      </w:r>
      <w:r>
        <w:rPr>
          <w:rFonts w:ascii="メイリオ" w:hAnsi="メイリオ" w:cs="メイリオ" w:eastAsia="メイリオ"/>
          <w:sz w:val="22"/>
          <w:szCs w:val="22"/>
          <w:spacing w:val="8"/>
          <w:w w:val="95"/>
          <w:i/>
        </w:rPr>
        <w:t>×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82"/>
          <w:i/>
        </w:rPr>
        <w:t>d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equals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he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parallelogram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2.5.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dt</w:t>
      </w:r>
      <w:r>
        <w:rPr>
          <w:rFonts w:ascii="Avenir Next Medium" w:hAnsi="Avenir Next Medium" w:cs="Avenir Next Medium" w:eastAsia="Avenir Next Medium"/>
          <w:sz w:val="22"/>
          <w:szCs w:val="22"/>
          <w:spacing w:val="-13"/>
          <w:w w:val="100"/>
          <w:i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</w:rPr>
        <w:t>→</w:t>
      </w:r>
      <w:r>
        <w:rPr>
          <w:rFonts w:ascii="メイリオ" w:hAnsi="メイリオ" w:cs="メイリオ" w:eastAsia="メイリオ"/>
          <w:sz w:val="22"/>
          <w:szCs w:val="22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0,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dA</w:t>
      </w:r>
      <w:r>
        <w:rPr>
          <w:rFonts w:ascii="Avenir Next Medium" w:hAnsi="Avenir Next Medium" w:cs="Avenir Next Medium" w:eastAsia="Avenir Next Medium"/>
          <w:sz w:val="22"/>
          <w:szCs w:val="22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equals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60" w:after="0" w:line="240" w:lineRule="auto"/>
        <w:ind w:left="504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9.195999pt;margin-top:2.996957pt;width:4.234514pt;height:7.9701pt;mso-position-horizontal-relative:page;mso-position-vertical-relative:paragraph;z-index:-4165" type="#_x0000_t202" filled="f" stroked="f">
            <v:textbox inset="0,0,0,0">
              <w:txbxContent>
                <w:p>
                  <w:pPr>
                    <w:spacing w:before="0" w:after="0" w:line="154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w w:val="10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5"/>
                      <w:u w:val="single" w:color="00000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8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area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same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parallelogram.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relationshi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6"/>
          <w:position w:val="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yields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wing: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NumType w:start="25"/>
          <w:pgMar w:header="1018" w:footer="0" w:top="1260" w:bottom="280" w:left="1680" w:right="1320"/>
          <w:headerReference w:type="default" r:id="rId69"/>
          <w:footerReference w:type="default" r:id="rId70"/>
          <w:pgSz w:w="11920" w:h="1686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dA</w:t>
      </w:r>
      <w:r>
        <w:rPr>
          <w:rFonts w:ascii="Avenir Next Medium" w:hAnsi="Avenir Next Medium" w:cs="Avenir Next Medium" w:eastAsia="Avenir Next Medium"/>
          <w:sz w:val="22"/>
          <w:szCs w:val="22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8" w:after="0" w:line="221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329" w:lineRule="exact"/>
        <w:ind w:right="-95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244.638pt;margin-top:3.864223pt;width:5.455pt;height:.1pt;mso-position-horizontal-relative:page;mso-position-vertical-relative:paragraph;z-index:-4173" coordorigin="4893,77" coordsize="109,2">
            <v:shape style="position:absolute;left:4893;top:77;width:109;height:2" coordorigin="4893,77" coordsize="109,0" path="m4893,77l5002,77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w w:val="99"/>
          <w:position w:val="-2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-31"/>
          <w:w w:val="100"/>
          <w:position w:val="-2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62"/>
          <w:i/>
          <w:position w:val="13"/>
        </w:rPr>
        <w:t>|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  <w:position w:val="13"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13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95"/>
          <w:i/>
          <w:position w:val="13"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-22"/>
          <w:w w:val="95"/>
          <w:i/>
          <w:position w:val="1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82"/>
          <w:i/>
          <w:position w:val="13"/>
        </w:rPr>
        <w:t>d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30"/>
          <w:i/>
          <w:position w:val="13"/>
        </w:rPr>
        <w:t>r</w:t>
      </w:r>
      <w:r>
        <w:rPr>
          <w:rFonts w:ascii="メイリオ" w:hAnsi="メイリオ" w:cs="メイリオ" w:eastAsia="メイリオ"/>
          <w:sz w:val="22"/>
          <w:szCs w:val="22"/>
          <w:spacing w:val="0"/>
          <w:w w:val="62"/>
          <w:i/>
          <w:position w:val="13"/>
        </w:rPr>
        <w:t>|</w:t>
      </w:r>
      <w:r>
        <w:rPr>
          <w:rFonts w:ascii="メイリオ" w:hAnsi="メイリオ" w:cs="メイリオ" w:eastAsia="メイリオ"/>
          <w:sz w:val="22"/>
          <w:szCs w:val="22"/>
          <w:spacing w:val="-14"/>
          <w:w w:val="100"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13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18" w:after="0" w:line="221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329" w:lineRule="exact"/>
        <w:ind w:right="-95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302.549988pt;margin-top:3.864223pt;width:5.455pt;height:.1pt;mso-position-horizontal-relative:page;mso-position-vertical-relative:paragraph;z-index:-4172" coordorigin="6051,77" coordsize="109,2">
            <v:shape style="position:absolute;left:6051;top:77;width:109;height:2" coordorigin="6051,77" coordsize="109,0" path="m6051,77l6160,77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  <w:position w:val="-2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62"/>
          <w:i/>
          <w:position w:val="13"/>
        </w:rPr>
        <w:t>|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  <w:position w:val="13"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13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95"/>
          <w:i/>
          <w:position w:val="13"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-22"/>
          <w:w w:val="95"/>
          <w:i/>
          <w:position w:val="1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97"/>
          <w:i/>
          <w:position w:val="13"/>
        </w:rPr>
        <w:t>v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1"/>
          <w:i/>
          <w:position w:val="13"/>
        </w:rPr>
        <w:t>dt</w:t>
      </w:r>
      <w:r>
        <w:rPr>
          <w:rFonts w:ascii="メイリオ" w:hAnsi="メイリオ" w:cs="メイリオ" w:eastAsia="メイリオ"/>
          <w:sz w:val="22"/>
          <w:szCs w:val="22"/>
          <w:spacing w:val="0"/>
          <w:w w:val="62"/>
          <w:i/>
          <w:position w:val="13"/>
        </w:rPr>
        <w:t>|</w:t>
      </w:r>
      <w:r>
        <w:rPr>
          <w:rFonts w:ascii="メイリオ" w:hAnsi="メイリオ" w:cs="メイリオ" w:eastAsia="メイリオ"/>
          <w:sz w:val="22"/>
          <w:szCs w:val="22"/>
          <w:spacing w:val="-14"/>
          <w:w w:val="100"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13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18" w:after="0" w:line="221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329" w:lineRule="exact"/>
        <w:ind w:right="-20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pict>
          <v:group style="position:absolute;margin-left:366.674988pt;margin-top:3.864223pt;width:5.455pt;height:.1pt;mso-position-horizontal-relative:page;mso-position-vertical-relative:paragraph;z-index:-4171" coordorigin="7333,77" coordsize="109,2">
            <v:shape style="position:absolute;left:7333;top:77;width:109;height:2" coordorigin="7333,77" coordsize="109,0" path="m7333,77l7443,77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  <w:position w:val="-2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62"/>
          <w:i/>
          <w:position w:val="13"/>
        </w:rPr>
        <w:t>|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  <w:position w:val="13"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13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95"/>
          <w:i/>
          <w:position w:val="13"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-22"/>
          <w:w w:val="95"/>
          <w:i/>
          <w:position w:val="1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97"/>
          <w:i/>
          <w:position w:val="13"/>
        </w:rPr>
        <w:t>v</w:t>
      </w:r>
      <w:r>
        <w:rPr>
          <w:rFonts w:ascii="メイリオ" w:hAnsi="メイリオ" w:cs="メイリオ" w:eastAsia="メイリオ"/>
          <w:sz w:val="22"/>
          <w:szCs w:val="22"/>
          <w:spacing w:val="0"/>
          <w:w w:val="62"/>
          <w:i/>
          <w:position w:val="13"/>
        </w:rPr>
        <w:t>|</w:t>
      </w:r>
      <w:r>
        <w:rPr>
          <w:rFonts w:ascii="メイリオ" w:hAnsi="メイリオ" w:cs="メイリオ" w:eastAsia="メイリオ"/>
          <w:sz w:val="22"/>
          <w:szCs w:val="22"/>
          <w:spacing w:val="-38"/>
          <w:w w:val="100"/>
          <w:i/>
          <w:position w:val="1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13"/>
        </w:rPr>
        <w:t>dt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4" w:equalWidth="0">
            <w:col w:w="3129" w:space="84"/>
            <w:col w:w="1074" w:space="84"/>
            <w:col w:w="1198" w:space="84"/>
            <w:col w:w="3267"/>
          </w:cols>
        </w:sectPr>
      </w:pPr>
      <w:rPr/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0" w:lineRule="exact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3"/>
        </w:rPr>
        <w:t>Rearranging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7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sol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3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62"/>
          <w:i/>
          <w:position w:val="3"/>
        </w:rPr>
        <w:t>|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  <w:position w:val="3"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3"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95"/>
          <w:i/>
          <w:position w:val="3"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-22"/>
          <w:w w:val="95"/>
          <w:i/>
          <w:position w:val="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97"/>
          <w:i/>
          <w:position w:val="3"/>
        </w:rPr>
        <w:t>v</w:t>
      </w:r>
      <w:r>
        <w:rPr>
          <w:rFonts w:ascii="メイリオ" w:hAnsi="メイリオ" w:cs="メイリオ" w:eastAsia="メイリオ"/>
          <w:sz w:val="22"/>
          <w:szCs w:val="22"/>
          <w:spacing w:val="0"/>
          <w:w w:val="62"/>
          <w:i/>
          <w:position w:val="3"/>
        </w:rPr>
        <w:t>|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  <w:position w:val="3"/>
        </w:rPr>
        <w:t>substituting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11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  <w:position w:val="3"/>
        </w:rPr>
        <w:t>ex-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pression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yields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6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6"/>
        </w:rPr>
        <w:t>dA</w:t>
      </w:r>
      <w:r>
        <w:rPr>
          <w:rFonts w:ascii="Avenir Next Medium" w:hAnsi="Avenir Next Medium" w:cs="Avenir Next Medium" w:eastAsia="Avenir Next Medium"/>
          <w:sz w:val="22"/>
          <w:szCs w:val="22"/>
          <w:spacing w:val="-6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-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45" w:after="0" w:line="252" w:lineRule="exact"/>
        <w:ind w:right="-20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4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position w:val="14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1"/>
          <w:i/>
          <w:position w:val="-2"/>
        </w:rPr>
        <w:t>L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0" w:after="0" w:line="101" w:lineRule="exact"/>
        <w:ind w:left="882" w:right="-20"/>
        <w:jc w:val="left"/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/>
        <w:pict>
          <v:group style="position:absolute;margin-left:303.907013pt;margin-top:3.040926pt;width:5.455pt;height:.1pt;mso-position-horizontal-relative:page;mso-position-vertical-relative:paragraph;z-index:-4170" coordorigin="6078,61" coordsize="109,2">
            <v:shape style="position:absolute;left:6078;top:61;width:109;height:2" coordorigin="6078,61" coordsize="109,0" path="m6078,61l6187,61e" filled="f" stroked="t" strokeweight=".436pt" strokecolor="#000000">
              <v:path arrowok="t"/>
            </v:shape>
          </v:group>
          <w10:wrap type="none"/>
        </w:pict>
      </w:r>
      <w:r>
        <w:rPr/>
        <w:pict>
          <v:group style="position:absolute;margin-left:321.601013pt;margin-top:3.040926pt;width:15.344pt;height:.1pt;mso-position-horizontal-relative:page;mso-position-vertical-relative:paragraph;z-index:-4169" coordorigin="6432,61" coordsize="307,2">
            <v:shape style="position:absolute;left:6432;top:61;width:307;height:2" coordorigin="6432,61" coordsize="307,0" path="m6432,61l6739,61e" filled="f" stroked="t" strokeweight=".436pt" strokecolor="#000000">
              <v:path arrowok="t"/>
            </v:shape>
          </v:group>
          <w10:wrap type="none"/>
        </w:pic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-3"/>
        </w:rPr>
        <w:t>dt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4314" w:space="84"/>
            <w:col w:w="4522"/>
          </w:cols>
        </w:sectPr>
      </w:pPr>
      <w:rPr/>
    </w:p>
    <w:p>
      <w:pPr>
        <w:spacing w:before="0" w:after="0" w:line="236" w:lineRule="exact"/>
        <w:ind w:left="4360" w:right="3812"/>
        <w:jc w:val="center"/>
        <w:tabs>
          <w:tab w:pos="47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6"/>
          <w:i/>
          <w:position w:val="3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6"/>
          <w:i/>
          <w:position w:val="-1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Finall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dividing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sides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dt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yields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equation: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45" w:after="0" w:line="252" w:lineRule="exact"/>
        <w:ind w:right="-20"/>
        <w:jc w:val="right"/>
        <w:tabs>
          <w:tab w:pos="600" w:val="left"/>
        </w:tabs>
        <w:rPr>
          <w:rFonts w:ascii="Avenir Next Medium" w:hAnsi="Avenir Next Medium" w:cs="Avenir Next Medium" w:eastAsia="Avenir Next Medium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w w:val="96"/>
          <w:i/>
          <w:position w:val="-2"/>
        </w:rPr>
        <w:t>dA</w:t>
      </w:r>
      <w:r>
        <w:rPr>
          <w:rFonts w:ascii="Avenir Next Medium" w:hAnsi="Avenir Next Medium" w:cs="Avenir Next Medium" w:eastAsia="Avenir Next Medium"/>
          <w:sz w:val="22"/>
          <w:szCs w:val="22"/>
          <w:w w:val="100"/>
          <w:i/>
          <w:position w:val="-2"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14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position w:val="14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1"/>
          <w:i/>
          <w:position w:val="-2"/>
        </w:rPr>
        <w:t>L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position w:val="0"/>
        </w:rPr>
      </w:r>
    </w:p>
    <w:p>
      <w:pPr>
        <w:spacing w:before="0" w:after="0" w:line="101" w:lineRule="exact"/>
        <w:ind w:right="646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280.023987pt;margin-top:3.040929pt;width:13.86pt;height:.1pt;mso-position-horizontal-relative:page;mso-position-vertical-relative:paragraph;z-index:-4168" coordorigin="5600,61" coordsize="277,2">
            <v:shape style="position:absolute;left:5600;top:61;width:277;height:2" coordorigin="5600,61" coordsize="277,0" path="m5600,61l5878,61e" filled="f" stroked="t" strokeweight=".436pt" strokecolor="#000000">
              <v:path arrowok="t"/>
            </v:shape>
          </v:group>
          <w10:wrap type="none"/>
        </w:pict>
      </w:r>
      <w:r>
        <w:rPr/>
        <w:pict>
          <v:group style="position:absolute;margin-left:310.821014pt;margin-top:3.040929pt;width:5.455pt;height:.1pt;mso-position-horizontal-relative:page;mso-position-vertical-relative:paragraph;z-index:-4167" coordorigin="6216,61" coordsize="109,2">
            <v:shape style="position:absolute;left:6216;top:61;width:109;height:2" coordorigin="6216,61" coordsize="109,0" path="m6216,61l6326,61e" filled="f" stroked="t" strokeweight=".436pt" strokecolor="#000000">
              <v:path arrowok="t"/>
            </v:shape>
          </v:group>
          <w10:wrap type="none"/>
        </w:pict>
      </w:r>
      <w:r>
        <w:rPr/>
        <w:pict>
          <v:group style="position:absolute;margin-left:328.515015pt;margin-top:3.040929pt;width:15.344pt;height:.1pt;mso-position-horizontal-relative:page;mso-position-vertical-relative:paragraph;z-index:-4166" coordorigin="6570,61" coordsize="307,2">
            <v:shape style="position:absolute;left:6570;top:61;width:307;height:2" coordorigin="6570,61" coordsize="307,0" path="m6570,61l6877,61e" filled="f" stroked="t" strokeweight=".4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  <w:position w:val="-3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91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-5"/>
        </w:rPr>
        <w:t>(2.9)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60"/>
          <w:pgMar w:top="1480" w:bottom="280" w:left="1680" w:right="1320"/>
          <w:cols w:num="2" w:equalWidth="0">
            <w:col w:w="5118" w:space="3231"/>
            <w:col w:w="571"/>
          </w:cols>
        </w:sectPr>
      </w:pPr>
      <w:rPr/>
    </w:p>
    <w:p>
      <w:pPr>
        <w:spacing w:before="0" w:after="0" w:line="244" w:lineRule="exact"/>
        <w:ind w:left="3925" w:right="3673"/>
        <w:jc w:val="center"/>
        <w:tabs>
          <w:tab w:pos="4480" w:val="left"/>
          <w:tab w:pos="48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3"/>
        </w:rPr>
        <w:t>dt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3"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3"/>
        </w:rPr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6"/>
          <w:i/>
          <w:position w:val="3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6"/>
          <w:i/>
          <w:position w:val="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60"/>
          <w:pgMar w:top="1480" w:bottom="280" w:left="1680" w:right="132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444" w:lineRule="auto"/>
        <w:ind w:left="480" w:right="62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1"/>
          <w:i/>
        </w:rPr>
        <w:t>L</w:t>
      </w:r>
      <w:r>
        <w:rPr>
          <w:rFonts w:ascii="Avenir Next Medium" w:hAnsi="Avenir Next Medium" w:cs="Avenir Next Medium" w:eastAsia="Avenir Next Medium"/>
          <w:sz w:val="22"/>
          <w:szCs w:val="22"/>
          <w:spacing w:val="9"/>
          <w:w w:val="131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28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ts,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  <w:position w:val="0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rate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hange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area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0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0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vi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alize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this,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  <w:position w:val="0"/>
        </w:rPr>
        <w:t>slig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2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0"/>
        </w:rPr>
        <w:t>adjustme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ere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made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  <w:position w:val="0"/>
        </w:rPr>
        <w:t>section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81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hanges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-2.742031pt;width:423.085011pt;height:111.281898pt;mso-position-horizontal-relative:page;mso-position-vertical-relative:paragraph;z-index:-4164" coordorigin="2088,-55" coordsize="8462,2226">
            <v:group style="position:absolute;left:2096;top:-51;width:2;height:2218" coordorigin="2096,-51" coordsize="2,2218">
              <v:shape style="position:absolute;left:2096;top:-51;width:2;height:2218" coordorigin="2096,-51" coordsize="0,2218" path="m2096,-51l2096,2167e" filled="f" stroked="t" strokeweight=".398039pt" strokecolor="#000000">
                <v:path arrowok="t"/>
              </v:shape>
            </v:group>
            <v:group style="position:absolute;left:2092;top:-47;width:8454;height:2" coordorigin="2092,-47" coordsize="8454,2">
              <v:shape style="position:absolute;left:2092;top:-47;width:8454;height:2" coordorigin="2092,-47" coordsize="8454,0" path="m2092,-47l10546,-47e" filled="f" stroked="t" strokeweight=".398011pt" strokecolor="#000000">
                <v:path arrowok="t"/>
              </v:shape>
            </v:group>
            <v:group style="position:absolute;left:10542;top:-51;width:2;height:2218" coordorigin="10542,-51" coordsize="2,2218">
              <v:shape style="position:absolute;left:10542;top:-51;width:2;height:2218" coordorigin="10542,-51" coordsize="0,2218" path="m10542,-51l10542,2167e" filled="f" stroked="t" strokeweight=".398145pt" strokecolor="#000000">
                <v:path arrowok="t"/>
              </v:shape>
            </v:group>
            <v:group style="position:absolute;left:2092;top:2163;width:8454;height:2" coordorigin="2092,2163" coordsize="8454,2">
              <v:shape style="position:absolute;left:2092;top:2163;width:8454;height:2" coordorigin="2092,2163" coordsize="8454,0" path="m2092,2163l10546,2163e" filled="f" stroked="t" strokeweight=".398012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&lt;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%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k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5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5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5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  <w:tab w:pos="22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  <w:tab w:pos="434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’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q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: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%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2.5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pri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1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ting</w:t>
      </w:r>
      <w:r>
        <w:rPr>
          <w:rFonts w:ascii="Times New Roman" w:hAnsi="Times New Roman" w:cs="Times New Roman" w:eastAsia="Times New Roman"/>
          <w:sz w:val="20"/>
          <w:szCs w:val="20"/>
          <w:spacing w:val="-1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ou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eed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540" w:lineRule="atLeast"/>
        <w:ind w:left="480" w:right="57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1.264008pt;margin-top:239.192047pt;width:4.232123pt;height:7.9701pt;mso-position-horizontal-relative:page;mso-position-vertical-relative:paragraph;z-index:-4163" type="#_x0000_t202" filled="f" stroked="f">
            <v:textbox inset="0,0,0,0">
              <w:txbxContent>
                <w:p>
                  <w:pPr>
                    <w:spacing w:before="0" w:after="0" w:line="154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5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.5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seconds,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o-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sition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visualizes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displ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breaking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orbit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segme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area.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Because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ccurs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consiste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second,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he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consiste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calculates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magnitude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displaceme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plan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calculated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comparing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ositional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planet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erforms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rough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calculation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dA,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understanding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appr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ximat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7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-34"/>
          <w:w w:val="107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u w:val="single" w:color="000000"/>
          <w:position w:val="9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area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  <w:position w:val="0"/>
        </w:rPr>
        <w:t>parallelo-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gram.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areas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ere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same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within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reasonable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  <w:position w:val="0"/>
        </w:rPr>
        <w:t>amou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uncertai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accuracy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ossible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8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rogram.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smallest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“dt”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sibl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ms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limitations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animation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8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ascript.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er,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if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could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made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approa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  <w:position w:val="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0,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calculations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dA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ely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closer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  <w:position w:val="0"/>
        </w:rPr>
        <w:t>another.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reference: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screenshot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helps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understand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Kepler’s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separating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hange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lines.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26"/>
          <w:pgMar w:header="1018" w:footer="0" w:top="1260" w:bottom="280" w:left="1680" w:right="1320"/>
          <w:headerReference w:type="default" r:id="rId72"/>
          <w:footerReference w:type="default" r:id="rId73"/>
          <w:pgSz w:w="11920" w:h="168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6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95.12pt;height:224.64pt;mso-position-horizontal-relative:char;mso-position-vertical-relative:line" type="#_x0000_t75">
            <v:imagedata r:id="rId7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2" w:after="0" w:line="240" w:lineRule="auto"/>
        <w:ind w:left="22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3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2.6: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Screenshot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Kepler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NumType w:start="27"/>
          <w:pgMar w:header="1018" w:footer="0" w:top="1260" w:bottom="280" w:left="1680" w:right="1320"/>
          <w:headerReference w:type="default" r:id="rId74"/>
          <w:footerReference w:type="default" r:id="rId75"/>
          <w:pgSz w:w="11920" w:h="168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58" w:lineRule="exact"/>
        <w:ind w:left="480" w:right="6288"/>
        <w:jc w:val="both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Chapter</w:t>
      </w:r>
      <w:r>
        <w:rPr>
          <w:rFonts w:ascii="Times New Roman" w:hAnsi="Times New Roman" w:cs="Times New Roman" w:eastAsia="Times New Roman"/>
          <w:sz w:val="41"/>
          <w:szCs w:val="41"/>
          <w:spacing w:val="4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3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3575"/>
        <w:jc w:val="both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16"/>
          <w:b/>
          <w:bCs/>
        </w:rPr>
        <w:t>Rigid</w:t>
      </w:r>
      <w:r>
        <w:rPr>
          <w:rFonts w:ascii="Times New Roman" w:hAnsi="Times New Roman" w:cs="Times New Roman" w:eastAsia="Times New Roman"/>
          <w:sz w:val="49"/>
          <w:szCs w:val="49"/>
          <w:spacing w:val="22"/>
          <w:w w:val="116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6"/>
          <w:b/>
          <w:bCs/>
        </w:rPr>
        <w:t>B</w:t>
      </w:r>
      <w:r>
        <w:rPr>
          <w:rFonts w:ascii="Times New Roman" w:hAnsi="Times New Roman" w:cs="Times New Roman" w:eastAsia="Times New Roman"/>
          <w:sz w:val="49"/>
          <w:szCs w:val="49"/>
          <w:spacing w:val="19"/>
          <w:w w:val="116"/>
          <w:b/>
          <w:bCs/>
        </w:rPr>
        <w:t>o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6"/>
          <w:b/>
          <w:bCs/>
        </w:rPr>
        <w:t>dy</w:t>
      </w:r>
      <w:r>
        <w:rPr>
          <w:rFonts w:ascii="Times New Roman" w:hAnsi="Times New Roman" w:cs="Times New Roman" w:eastAsia="Times New Roman"/>
          <w:sz w:val="49"/>
          <w:szCs w:val="49"/>
          <w:spacing w:val="53"/>
          <w:w w:val="116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6"/>
          <w:b/>
          <w:bCs/>
        </w:rPr>
        <w:t>Motion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14" w:lineRule="auto"/>
        <w:ind w:left="480" w:right="43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disregarded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rotational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solid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hapters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examines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rotations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tum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fixed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axis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rotation.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rotation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eriencing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torque.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3024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28"/>
          <w:szCs w:val="28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Angular</w:t>
      </w:r>
      <w:r>
        <w:rPr>
          <w:rFonts w:ascii="Times New Roman" w:hAnsi="Times New Roman" w:cs="Times New Roman" w:eastAsia="Times New Roman"/>
          <w:sz w:val="28"/>
          <w:szCs w:val="28"/>
          <w:spacing w:val="18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Mome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15"/>
          <w:b/>
          <w:bCs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tum</w:t>
      </w:r>
      <w:r>
        <w:rPr>
          <w:rFonts w:ascii="Times New Roman" w:hAnsi="Times New Roman" w:cs="Times New Roman" w:eastAsia="Times New Roman"/>
          <w:sz w:val="28"/>
          <w:szCs w:val="28"/>
          <w:spacing w:val="43"/>
          <w:w w:val="115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7"/>
          <w:w w:val="120"/>
          <w:b/>
          <w:bCs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2"/>
          <w:b/>
          <w:bCs/>
        </w:rPr>
        <w:t>orque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4" w:lineRule="auto"/>
        <w:ind w:left="480" w:right="4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sections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translational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theorem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states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displaceme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decom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4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osed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inde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6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ende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motions: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translation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rotation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1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</w:rPr>
        <w:t>mai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</w:rPr>
        <w:t>tains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size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reali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erience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some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deformation,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pur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ignore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this.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42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rotate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torque,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163" w:right="-20"/>
        <w:jc w:val="left"/>
        <w:tabs>
          <w:tab w:pos="8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τ</w:t>
      </w:r>
      <w:r>
        <w:rPr>
          <w:rFonts w:ascii="Avenir Next Medium" w:hAnsi="Avenir Next Medium" w:cs="Avenir Next Medium" w:eastAsia="Avenir Next Medium"/>
          <w:sz w:val="22"/>
          <w:szCs w:val="22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3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3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3"/>
          <w:i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-20"/>
          <w:w w:val="133"/>
          <w:i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95"/>
          <w:i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-22"/>
          <w:w w:val="95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F</w:t>
      </w:r>
      <w:r>
        <w:rPr>
          <w:rFonts w:ascii="Avenir Next Medium" w:hAnsi="Avenir Next Medium" w:cs="Avenir Next Medium" w:eastAsia="Avenir Next Medium"/>
          <w:sz w:val="22"/>
          <w:szCs w:val="22"/>
          <w:spacing w:val="-37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(3.1)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94" w:right="409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28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center"/>
        <w:spacing w:after="0"/>
        <w:sectPr>
          <w:pgMar w:header="0" w:footer="0" w:top="1580" w:bottom="280" w:left="1680" w:right="1340"/>
          <w:headerReference w:type="default" r:id="rId77"/>
          <w:footerReference w:type="default" r:id="rId78"/>
          <w:pgSz w:w="11920" w:h="1686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444" w:lineRule="auto"/>
        <w:ind w:left="480" w:right="62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7"/>
          <w:w w:val="13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rotation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oi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appli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ation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force.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tersects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he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7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ject,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1" w:after="0" w:line="514" w:lineRule="auto"/>
        <w:ind w:left="480" w:right="6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torque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duced.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simplify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olving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toruqe,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olygons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assumed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uniform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densi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al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geometric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olygon.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esse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ecuase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reference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oi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translational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rotational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motion.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62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torque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represe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resistance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inertia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represe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resistance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ele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  <w:i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distribution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ass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240" w:lineRule="auto"/>
        <w:ind w:left="480" w:right="2305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tertia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94" w:lineRule="exact"/>
        <w:ind w:left="4058" w:right="-20"/>
        <w:jc w:val="left"/>
        <w:tabs>
          <w:tab w:pos="4700" w:val="left"/>
          <w:tab w:pos="8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48"/>
          <w:i/>
        </w:rPr>
        <w:t>I</w:t>
      </w:r>
      <w:r>
        <w:rPr>
          <w:rFonts w:ascii="Avenir Next Medium" w:hAnsi="Avenir Next Medium" w:cs="Avenir Next Medium" w:eastAsia="Avenir Next Medium"/>
          <w:sz w:val="22"/>
          <w:szCs w:val="22"/>
          <w:spacing w:val="4"/>
          <w:w w:val="148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48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3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5"/>
          <w:position w:val="9"/>
        </w:rPr>
        <w:t>2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1"/>
          <w:i/>
          <w:position w:val="0"/>
        </w:rPr>
        <w:t>dm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(3.2)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393" w:lineRule="auto"/>
        <w:ind w:left="480" w:right="38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Lastl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tum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translational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motion,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tum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rotational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tum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2"/>
          <w:i/>
        </w:rPr>
        <w:t>L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2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2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32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2"/>
          <w:i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-14"/>
          <w:w w:val="132"/>
          <w:i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100"/>
          <w:i/>
        </w:rPr>
        <w:t>×</w:t>
      </w:r>
      <w:r>
        <w:rPr>
          <w:rFonts w:ascii="メイリオ" w:hAnsi="メイリオ" w:cs="メイリオ" w:eastAsia="メイリオ"/>
          <w:sz w:val="22"/>
          <w:szCs w:val="22"/>
          <w:spacing w:val="-30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78"/>
          <w:i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terpreted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collection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particles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otating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73"/>
          <w:i/>
        </w:rPr>
        <w:t>ω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equation: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50" w:lineRule="auto"/>
        <w:ind w:left="819" w:right="49" w:firstLine="3185"/>
        <w:jc w:val="left"/>
        <w:tabs>
          <w:tab w:pos="8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5.519989pt;margin-top:12.589524pt;width:2.877206pt;height:7.9701pt;mso-position-horizontal-relative:page;mso-position-vertical-relative:paragraph;z-index:-4162" type="#_x0000_t202" filled="f" stroked="f">
            <v:textbox inset="0,0,0,0">
              <w:txbxContent>
                <w:p>
                  <w:pPr>
                    <w:spacing w:before="0" w:after="0" w:line="154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29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3"/>
          <w:i/>
        </w:rPr>
        <w:t>L</w:t>
      </w:r>
      <w:r>
        <w:rPr>
          <w:rFonts w:ascii="Avenir Next Medium" w:hAnsi="Avenir Next Medium" w:cs="Avenir Next Medium" w:eastAsia="Avenir Next Medium"/>
          <w:sz w:val="22"/>
          <w:szCs w:val="22"/>
          <w:spacing w:val="-14"/>
          <w:w w:val="133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3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33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16"/>
        </w:rPr>
        <w:t>Σ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98"/>
          <w:i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29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spacing w:val="-30"/>
          <w:w w:val="100"/>
          <w:i/>
          <w:position w:val="-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30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5"/>
          <w:position w:val="9"/>
        </w:rPr>
        <w:t>2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73"/>
          <w:i/>
          <w:position w:val="0"/>
        </w:rPr>
        <w:t>ω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(3.3)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definition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inertia,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written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as: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31" w:after="0" w:line="770" w:lineRule="atLeast"/>
        <w:ind w:left="819" w:right="63" w:firstLine="3472"/>
        <w:jc w:val="left"/>
        <w:tabs>
          <w:tab w:pos="8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3"/>
          <w:i/>
        </w:rPr>
        <w:t>L</w:t>
      </w:r>
      <w:r>
        <w:rPr>
          <w:rFonts w:ascii="Avenir Next Medium" w:hAnsi="Avenir Next Medium" w:cs="Avenir Next Medium" w:eastAsia="Avenir Next Medium"/>
          <w:sz w:val="22"/>
          <w:szCs w:val="22"/>
          <w:spacing w:val="-14"/>
          <w:w w:val="133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3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33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60"/>
          <w:i/>
        </w:rPr>
        <w:t>I</w:t>
      </w:r>
      <w:r>
        <w:rPr>
          <w:rFonts w:ascii="Avenir Next Medium" w:hAnsi="Avenir Next Medium" w:cs="Avenir Next Medium" w:eastAsia="Avenir Next Medium"/>
          <w:sz w:val="22"/>
          <w:szCs w:val="22"/>
          <w:spacing w:val="-38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73"/>
          <w:i/>
        </w:rPr>
        <w:t>ω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(3.4)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Understanding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fundame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tal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ba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kgrou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nd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wton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’s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Second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00" w:lineRule="auto"/>
        <w:ind w:left="480" w:right="55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rotational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esse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tial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ulations.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visualized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collection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infinitely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small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articl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dm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NumType w:start="29"/>
          <w:pgMar w:header="1018" w:footer="0" w:top="1260" w:bottom="280" w:left="1680" w:right="1320"/>
          <w:headerReference w:type="default" r:id="rId79"/>
          <w:footerReference w:type="default" r:id="rId80"/>
          <w:pgSz w:w="11920" w:h="16860"/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00.25pt;height:153.450pt;mso-position-horizontal-relative:char;mso-position-vertical-relative:line" type="#_x0000_t75">
            <v:imagedata r:id="rId8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22" w:after="0" w:line="240" w:lineRule="auto"/>
        <w:ind w:left="20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30"/>
        </w:rPr>
        <w:t>Figure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Diagram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dy</w:t>
      </w:r>
      <w:r>
        <w:rPr>
          <w:rFonts w:ascii="Times New Roman" w:hAnsi="Times New Roman" w:cs="Times New Roman" w:eastAsia="Times New Roman"/>
          <w:sz w:val="20"/>
          <w:szCs w:val="20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mass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44" w:lineRule="auto"/>
        <w:ind w:left="480" w:right="63" w:firstLine="33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Understanding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a</w:t>
      </w:r>
      <w:r>
        <w:rPr>
          <w:rFonts w:ascii="Avenir Next Medium" w:hAnsi="Avenir Next Medium" w:cs="Avenir Next Medium" w:eastAsia="Avenir Next Medium"/>
          <w:sz w:val="22"/>
          <w:szCs w:val="22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7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17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7"/>
          <w:w w:val="117"/>
          <w:i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17"/>
          <w:i/>
        </w:rPr>
        <w:t>α</w:t>
      </w:r>
      <w:r>
        <w:rPr>
          <w:rFonts w:ascii="Avenir Next Medium" w:hAnsi="Avenir Next Medium" w:cs="Avenir Next Medium" w:eastAsia="Avenir Next Medium"/>
          <w:sz w:val="22"/>
          <w:szCs w:val="22"/>
          <w:spacing w:val="1"/>
          <w:w w:val="117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substituting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wton’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2nd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yields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800" w:lineRule="atLeast"/>
        <w:ind w:left="819" w:right="55" w:firstLine="3371"/>
        <w:jc w:val="left"/>
        <w:tabs>
          <w:tab w:pos="8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F</w:t>
      </w:r>
      <w:r>
        <w:rPr>
          <w:rFonts w:ascii="Avenir Next Medium" w:hAnsi="Avenir Next Medium" w:cs="Avenir Next Medium" w:eastAsia="Avenir Next Medium"/>
          <w:sz w:val="22"/>
          <w:szCs w:val="22"/>
          <w:spacing w:val="5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m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00"/>
          <w:i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α</w:t>
      </w:r>
      <w:r>
        <w:rPr>
          <w:rFonts w:ascii="Avenir Next Medium" w:hAnsi="Avenir Next Medium" w:cs="Avenir Next Medium" w:eastAsia="Avenir Next Medium"/>
          <w:sz w:val="22"/>
          <w:szCs w:val="22"/>
          <w:spacing w:val="-39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(3.5)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Manipulating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scalar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torque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9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T</w:t>
      </w:r>
      <w:r>
        <w:rPr>
          <w:rFonts w:ascii="Avenir Next Medium" w:hAnsi="Avenir Next Medium" w:cs="Avenir Next Medium" w:eastAsia="Avenir Next Medium"/>
          <w:sz w:val="22"/>
          <w:szCs w:val="22"/>
          <w:spacing w:val="4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F</w:t>
      </w:r>
      <w:r>
        <w:rPr>
          <w:rFonts w:ascii="Avenir Next Medium" w:hAnsi="Avenir Next Medium" w:cs="Avenir Next Medium" w:eastAsia="Avenir Next Medium"/>
          <w:sz w:val="22"/>
          <w:szCs w:val="22"/>
          <w:spacing w:val="-7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0"/>
          <w:i/>
        </w:rPr>
        <w:t>r</w:t>
      </w:r>
      <w:r>
        <w:rPr>
          <w:rFonts w:ascii="Avenir Next Medium" w:hAnsi="Avenir Next Medium" w:cs="Avenir Next Medium" w:eastAsia="Avenir Next Medium"/>
          <w:sz w:val="22"/>
          <w:szCs w:val="22"/>
          <w:spacing w:val="-10"/>
          <w:w w:val="13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bining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6894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yields: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50" w:lineRule="auto"/>
        <w:ind w:left="819" w:right="49" w:firstLine="3216"/>
        <w:jc w:val="left"/>
        <w:tabs>
          <w:tab w:pos="8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T</w:t>
      </w:r>
      <w:r>
        <w:rPr>
          <w:rFonts w:ascii="Avenir Next Medium" w:hAnsi="Avenir Next Medium" w:cs="Avenir Next Medium" w:eastAsia="Avenir Next Medium"/>
          <w:sz w:val="22"/>
          <w:szCs w:val="22"/>
          <w:spacing w:val="4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Σ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m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spacing w:val="10"/>
          <w:w w:val="100"/>
          <w:position w:val="9"/>
        </w:rPr>
        <w:t>2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>α</w:t>
      </w:r>
      <w:r>
        <w:rPr>
          <w:rFonts w:ascii="Avenir Next Medium" w:hAnsi="Avenir Next Medium" w:cs="Avenir Next Medium" w:eastAsia="Avenir Next Medium"/>
          <w:sz w:val="22"/>
          <w:szCs w:val="22"/>
          <w:spacing w:val="-3"/>
          <w:w w:val="100"/>
          <w:i/>
          <w:position w:val="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(3.6)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Again,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understanding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position w:val="0"/>
        </w:rPr>
        <w:t>mome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inertia,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0"/>
        </w:rPr>
        <w:t>subsituting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ba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  <w:position w:val="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0" w:after="0" w:line="227" w:lineRule="exact"/>
        <w:ind w:left="480" w:right="5747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yields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00" w:lineRule="atLeast"/>
        <w:ind w:left="819" w:right="55" w:firstLine="3469"/>
        <w:jc w:val="left"/>
        <w:tabs>
          <w:tab w:pos="83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T</w:t>
      </w:r>
      <w:r>
        <w:rPr>
          <w:rFonts w:ascii="Avenir Next Medium" w:hAnsi="Avenir Next Medium" w:cs="Avenir Next Medium" w:eastAsia="Avenir Next Medium"/>
          <w:sz w:val="22"/>
          <w:szCs w:val="22"/>
          <w:spacing w:val="4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60"/>
          <w:i/>
        </w:rPr>
        <w:t>I</w:t>
      </w:r>
      <w:r>
        <w:rPr>
          <w:rFonts w:ascii="Avenir Next Medium" w:hAnsi="Avenir Next Medium" w:cs="Avenir Next Medium" w:eastAsia="Avenir Next Medium"/>
          <w:sz w:val="22"/>
          <w:szCs w:val="22"/>
          <w:spacing w:val="-38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α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ab/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(3.7)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analagous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Newton’s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2nd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F</w:t>
      </w:r>
      <w:r>
        <w:rPr>
          <w:rFonts w:ascii="Avenir Next Medium" w:hAnsi="Avenir Next Medium" w:cs="Avenir Next Medium" w:eastAsia="Avenir Next Medium"/>
          <w:sz w:val="22"/>
          <w:szCs w:val="22"/>
          <w:spacing w:val="5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=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ma</w:t>
      </w:r>
      <w:r>
        <w:rPr>
          <w:rFonts w:ascii="Avenir Next Medium" w:hAnsi="Avenir Next Medium" w:cs="Avenir Next Medium" w:eastAsia="Avenir Next Medium"/>
          <w:sz w:val="22"/>
          <w:szCs w:val="22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rotational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14" w:lineRule="auto"/>
        <w:ind w:left="480" w:right="63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instead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translational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accel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calculated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torque,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esse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creating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rigid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rotation.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30"/>
          <w:pgMar w:header="1018" w:footer="0" w:top="1260" w:bottom="280" w:left="1680" w:right="1320"/>
          <w:headerReference w:type="default" r:id="rId81"/>
          <w:footerReference w:type="default" r:id="rId82"/>
          <w:pgSz w:w="11920" w:h="16860"/>
        </w:sectPr>
      </w:pPr>
      <w:rPr/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3" w:after="0" w:line="240" w:lineRule="auto"/>
        <w:ind w:left="480" w:right="-20"/>
        <w:jc w:val="left"/>
        <w:tabs>
          <w:tab w:pos="12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3.2</w:t>
      </w:r>
      <w:r>
        <w:rPr>
          <w:rFonts w:ascii="Times New Roman" w:hAnsi="Times New Roman" w:cs="Times New Roman" w:eastAsia="Times New Roman"/>
          <w:sz w:val="28"/>
          <w:szCs w:val="28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The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5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9"/>
          <w:w w:val="115"/>
          <w:b/>
          <w:bCs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  <w:b/>
          <w:bCs/>
        </w:rPr>
        <w:t>de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0" w:lineRule="atLeast"/>
        <w:ind w:left="480" w:right="6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eriencing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torque,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crucial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understand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incor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orat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rotation.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done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de: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86pt;margin-top:-2.74337pt;width:423.085029pt;height:45.031131pt;mso-position-horizontal-relative:page;mso-position-vertical-relative:paragraph;z-index:-4161" coordorigin="2088,-55" coordsize="8462,901">
            <v:group style="position:absolute;left:2096;top:-51;width:2;height:893" coordorigin="2096,-51" coordsize="2,893">
              <v:shape style="position:absolute;left:2096;top:-51;width:2;height:893" coordorigin="2096,-51" coordsize="0,893" path="m2096,-51l2096,842e" filled="f" stroked="t" strokeweight=".398014pt" strokecolor="#000000">
                <v:path arrowok="t"/>
              </v:shape>
            </v:group>
            <v:group style="position:absolute;left:2092;top:-47;width:8454;height:2" coordorigin="2092,-47" coordsize="8454,2">
              <v:shape style="position:absolute;left:2092;top:-47;width:8454;height:2" coordorigin="2092,-47" coordsize="8454,0" path="m2092,-47l10546,-47e" filled="f" stroked="t" strokeweight=".39803pt" strokecolor="#000000">
                <v:path arrowok="t"/>
              </v:shape>
            </v:group>
            <v:group style="position:absolute;left:10542;top:-51;width:2;height:893" coordorigin="10542,-51" coordsize="2,893">
              <v:shape style="position:absolute;left:10542;top:-51;width:2;height:893" coordorigin="10542,-51" coordsize="0,893" path="m10542,-51l10542,842e" filled="f" stroked="t" strokeweight=".398053pt" strokecolor="#000000">
                <v:path arrowok="t"/>
              </v:shape>
            </v:group>
            <v:group style="position:absolute;left:2092;top:838;width:8454;height:2" coordorigin="2092,838" coordsize="8454,2">
              <v:shape style="position:absolute;left:2092;top:838;width:8454;height:2" coordorigin="2092,838" coordsize="8454,0" path="m2092,838l10546,838e" filled="f" stroked="t" strokeweight=".39802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: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21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3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29" w:after="0" w:line="240" w:lineRule="auto"/>
        <w:ind w:left="890" w:right="-20"/>
        <w:jc w:val="left"/>
        <w:rPr>
          <w:rFonts w:ascii="Courier" w:hAnsi="Courier" w:cs="Courier" w:eastAsia="Courier"/>
          <w:sz w:val="16"/>
          <w:szCs w:val="16"/>
        </w:rPr>
      </w:pPr>
      <w:rPr/>
      <w:r>
        <w:rPr>
          <w:rFonts w:ascii="Courier" w:hAnsi="Courier" w:cs="Courier" w:eastAsia="Courier"/>
          <w:sz w:val="16"/>
          <w:szCs w:val="16"/>
          <w:spacing w:val="19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4"/>
        </w:rPr>
        <w:t>rotate</w:t>
      </w:r>
      <w:r>
        <w:rPr>
          <w:rFonts w:ascii="Times New Roman" w:hAnsi="Times New Roman" w:cs="Times New Roman" w:eastAsia="Times New Roman"/>
          <w:sz w:val="20"/>
          <w:szCs w:val="20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5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ject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42" w:lineRule="exact"/>
        <w:ind w:left="480" w:right="38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rotate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ector2D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returns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dated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argume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called.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rotate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deri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trigonometr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8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understanding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uniq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difference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ordinate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descri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duction.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Esse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tiall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angle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rotation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11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69"/>
          <w:i/>
        </w:rPr>
        <w:t>θ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resulta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</w:rPr>
        <w:t>(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89"/>
          <w:i/>
        </w:rPr>
        <w:t>xcosθ</w:t>
      </w:r>
      <w:r>
        <w:rPr>
          <w:rFonts w:ascii="Avenir Next Medium" w:hAnsi="Avenir Next Medium" w:cs="Avenir Next Medium" w:eastAsia="Avenir Next Medium"/>
          <w:sz w:val="22"/>
          <w:szCs w:val="22"/>
          <w:spacing w:val="-5"/>
          <w:w w:val="100"/>
          <w:i/>
        </w:rPr>
        <w:t> </w:t>
      </w:r>
      <w:r>
        <w:rPr>
          <w:rFonts w:ascii="メイリオ" w:hAnsi="メイリオ" w:cs="メイリオ" w:eastAsia="メイリオ"/>
          <w:sz w:val="22"/>
          <w:szCs w:val="22"/>
          <w:spacing w:val="0"/>
          <w:w w:val="95"/>
          <w:i/>
        </w:rPr>
        <w:t>−</w:t>
      </w:r>
      <w:r>
        <w:rPr>
          <w:rFonts w:ascii="メイリオ" w:hAnsi="メイリオ" w:cs="メイリオ" w:eastAsia="メイリオ"/>
          <w:sz w:val="22"/>
          <w:szCs w:val="22"/>
          <w:spacing w:val="-31"/>
          <w:w w:val="100"/>
          <w:i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100"/>
          <w:i/>
        </w:rPr>
        <w:t>y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sin</w:t>
      </w:r>
      <w:r>
        <w:rPr>
          <w:rFonts w:ascii="Avenir Next Medium" w:hAnsi="Avenir Next Medium" w:cs="Avenir Next Medium" w:eastAsia="Avenir Next Medium"/>
          <w:sz w:val="22"/>
          <w:szCs w:val="22"/>
          <w:spacing w:val="6"/>
          <w:w w:val="100"/>
          <w:i/>
        </w:rPr>
        <w:t>θ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)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ı</w:t>
      </w:r>
      <w:r>
        <w:rPr>
          <w:rFonts w:ascii="Avenir Next Medium" w:hAnsi="Avenir Next Medium" w:cs="Avenir Next Medium" w:eastAsia="Avenir Next Medium"/>
          <w:sz w:val="22"/>
          <w:szCs w:val="22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-31"/>
          <w:w w:val="13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xsinθ</w:t>
      </w:r>
      <w:r>
        <w:rPr>
          <w:rFonts w:ascii="Avenir Next Medium" w:hAnsi="Avenir Next Medium" w:cs="Avenir Next Medium" w:eastAsia="Avenir Next Medium"/>
          <w:sz w:val="22"/>
          <w:szCs w:val="22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6"/>
        </w:rPr>
        <w:t>+</w:t>
      </w:r>
      <w:r>
        <w:rPr>
          <w:rFonts w:ascii="Times New Roman" w:hAnsi="Times New Roman" w:cs="Times New Roman" w:eastAsia="Times New Roman"/>
          <w:sz w:val="22"/>
          <w:szCs w:val="22"/>
          <w:spacing w:val="-31"/>
          <w:w w:val="136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8"/>
          <w:w w:val="98"/>
          <w:i/>
        </w:rPr>
        <w:t>y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83"/>
          <w:i/>
        </w:rPr>
        <w:t>cos</w:t>
      </w:r>
      <w:r>
        <w:rPr>
          <w:rFonts w:ascii="Avenir Next Medium" w:hAnsi="Avenir Next Medium" w:cs="Avenir Next Medium" w:eastAsia="Avenir Next Medium"/>
          <w:sz w:val="22"/>
          <w:szCs w:val="22"/>
          <w:spacing w:val="7"/>
          <w:w w:val="83"/>
          <w:i/>
        </w:rPr>
        <w:t>θ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</w:rPr>
        <w:t>)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47"/>
          <w:i/>
        </w:rPr>
        <w:t>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remaining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torque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-1.242599pt;width:423.085014pt;height:353.97158pt;mso-position-horizontal-relative:page;mso-position-vertical-relative:paragraph;z-index:-4160" coordorigin="2088,-25" coordsize="8462,7079">
            <v:group style="position:absolute;left:2096;top:-21;width:2;height:7071" coordorigin="2096,-21" coordsize="2,7071">
              <v:shape style="position:absolute;left:2096;top:-21;width:2;height:7071" coordorigin="2096,-21" coordsize="0,7071" path="m2096,-21l2096,7051e" filled="f" stroked="t" strokeweight=".398127pt" strokecolor="#000000">
                <v:path arrowok="t"/>
              </v:shape>
            </v:group>
            <v:group style="position:absolute;left:2092;top:-17;width:8454;height:2" coordorigin="2092,-17" coordsize="8454,2">
              <v:shape style="position:absolute;left:2092;top:-17;width:8454;height:2" coordorigin="2092,-17" coordsize="8454,0" path="m2092,-17l10546,-17e" filled="f" stroked="t" strokeweight=".398015pt" strokecolor="#000000">
                <v:path arrowok="t"/>
              </v:shape>
            </v:group>
            <v:group style="position:absolute;left:10542;top:-21;width:2;height:7071" coordorigin="10542,-21" coordsize="2,7071">
              <v:shape style="position:absolute;left:10542;top:-21;width:2;height:7071" coordorigin="10542,-21" coordsize="0,7071" path="m10542,-21l10542,7051e" filled="f" stroked="t" strokeweight=".39847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q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3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5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q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9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9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{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pgNumType w:start="31"/>
          <w:pgMar w:header="1018" w:footer="0" w:top="1260" w:bottom="280" w:left="1680" w:right="1320"/>
          <w:headerReference w:type="default" r:id="rId84"/>
          <w:footerReference w:type="default" r:id="rId85"/>
          <w:pgSz w:w="11920" w:h="1686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4001pt;margin-top:2.145018pt;width:423.085004pt;height:259.326889pt;mso-position-horizontal-relative:page;mso-position-vertical-relative:paragraph;z-index:-4159" coordorigin="2088,43" coordsize="8462,5187">
            <v:group style="position:absolute;left:2096;top:47;width:2;height:5179" coordorigin="2096,47" coordsize="2,5179">
              <v:shape style="position:absolute;left:2096;top:47;width:2;height:5179" coordorigin="2096,47" coordsize="0,5179" path="m2096,47l2096,5225e" filled="f" stroked="t" strokeweight=".398092pt" strokecolor="#000000">
                <v:path arrowok="t"/>
              </v:shape>
            </v:group>
            <v:group style="position:absolute;left:10542;top:47;width:2;height:5179" coordorigin="10542,47" coordsize="2,5179">
              <v:shape style="position:absolute;left:10542;top:47;width:2;height:5179" coordorigin="10542,47" coordsize="0,5179" path="m10542,47l10542,5225e" filled="f" stroked="t" strokeweight=".398343pt" strokecolor="#000000">
                <v:path arrowok="t"/>
              </v:shape>
            </v:group>
            <v:group style="position:absolute;left:2092;top:5221;width:8454;height:2" coordorigin="2092,5221" coordsize="8454,2">
              <v:shape style="position:absolute;left:2092;top:5221;width:8454;height:2" coordorigin="2092,5221" coordsize="8454,0" path="m2092,5221l10546,5221e" filled="f" stroked="t" strokeweight=".39800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z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k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q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q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9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k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*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/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q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3.2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angular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2"/>
        </w:rPr>
        <w:t>rotation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egins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zero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force.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resistance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friction,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tually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comes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rest,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programmed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damping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fficie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egins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certain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amou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torque,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represe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7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ted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54.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ua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unitless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xcept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ercei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brining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motion.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eriences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negati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torque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througout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rotation,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4"/>
        </w:rPr>
        <w:t>terp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14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resistance.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tuall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8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torque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hes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0,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hie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rotational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equilibrium: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1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teresting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59,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2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dates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acceleration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connects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Newton’s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2nd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rotation,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equation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3.7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stated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iousl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2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angular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egins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ulation,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hanged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angu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lar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acceleration,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tran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lati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hanged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translational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acceleration.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rotated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appropriately</w:t>
      </w:r>
      <w:r>
        <w:rPr>
          <w:rFonts w:ascii="Times New Roman" w:hAnsi="Times New Roman" w:cs="Times New Roman" w:eastAsia="Times New Roman"/>
          <w:sz w:val="22"/>
          <w:szCs w:val="22"/>
          <w:spacing w:val="-16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accordi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3.1.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32"/>
          <w:pgMar w:header="1018" w:footer="0" w:top="1260" w:bottom="280" w:left="1680" w:right="1320"/>
          <w:headerReference w:type="default" r:id="rId86"/>
          <w:footerReference w:type="default" r:id="rId87"/>
          <w:pgSz w:w="11920" w:h="1686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ok,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external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rary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elopme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cess.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library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1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finding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distance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libraries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“t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ols”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ap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endices.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NumType w:start="33"/>
          <w:pgMar w:header="1018" w:footer="0" w:top="1260" w:bottom="280" w:left="1680" w:right="1320"/>
          <w:headerReference w:type="default" r:id="rId88"/>
          <w:footerReference w:type="default" r:id="rId89"/>
          <w:pgSz w:w="11920" w:h="168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58" w:lineRule="exact"/>
        <w:ind w:left="480" w:right="6288"/>
        <w:jc w:val="both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Chapter</w:t>
      </w:r>
      <w:r>
        <w:rPr>
          <w:rFonts w:ascii="Times New Roman" w:hAnsi="Times New Roman" w:cs="Times New Roman" w:eastAsia="Times New Roman"/>
          <w:sz w:val="41"/>
          <w:szCs w:val="41"/>
          <w:spacing w:val="4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4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5658"/>
        <w:jc w:val="both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Conclusion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14" w:lineRule="auto"/>
        <w:ind w:left="480" w:right="4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realistic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1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aScript.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co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tains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few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ossibilities.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meth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programming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summarized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few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steps: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4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Initialize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global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ariables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consta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4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Initialize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8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etiti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8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animation,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ie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1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ys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14" w:lineRule="auto"/>
        <w:ind w:left="1025" w:right="43" w:firstLine="-27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Prepare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condit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dated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animation,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1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osition,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eed,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acceleration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force</w:t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514" w:lineRule="auto"/>
        <w:ind w:left="1025" w:right="42" w:firstLine="-279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curre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erase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illusion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oti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14" w:lineRule="auto"/>
        <w:ind w:left="480" w:right="4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viding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ecific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ulation,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program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realistic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cesses.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easily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edited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all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2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situations.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main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ad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9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tage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osed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video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animatinos</w:t>
      </w:r>
      <w:r>
        <w:rPr>
          <w:rFonts w:ascii="Times New Roman" w:hAnsi="Times New Roman" w:cs="Times New Roman" w:eastAsia="Times New Roman"/>
          <w:sz w:val="22"/>
          <w:szCs w:val="22"/>
          <w:spacing w:val="-26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can’t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edited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easily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once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created.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0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made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anced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complex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they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incor-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80" w:right="47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orated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dimensions.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done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utilizing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GL,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1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API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Mar w:header="0" w:footer="1116" w:top="1580" w:bottom="1300" w:left="1680" w:right="1340"/>
          <w:headerReference w:type="default" r:id="rId90"/>
          <w:footerReference w:type="default" r:id="rId91"/>
          <w:pgSz w:w="11920" w:h="16860"/>
        </w:sectPr>
      </w:pPr>
      <w:rPr/>
    </w:p>
    <w:p>
      <w:pPr>
        <w:spacing w:before="61" w:after="0" w:line="240" w:lineRule="auto"/>
        <w:ind w:left="480" w:right="-20"/>
        <w:jc w:val="left"/>
        <w:tabs>
          <w:tab w:pos="85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08pt;margin-top:17.583548pt;width:415.913pt;height:.1pt;mso-position-horizontal-relative:page;mso-position-vertical-relative:paragraph;z-index:-4158" coordorigin="2160,352" coordsize="8318,2">
            <v:shape style="position:absolute;left:2160;top:352;width:8318;height:2" coordorigin="2160,352" coordsize="8318,0" path="m2160,352l10478,352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Conclusion</w:t>
      </w:r>
      <w:r>
        <w:rPr>
          <w:rFonts w:ascii="Times New Roman" w:hAnsi="Times New Roman" w:cs="Times New Roman" w:eastAsia="Times New Roman"/>
          <w:sz w:val="22"/>
          <w:szCs w:val="2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507" w:lineRule="auto"/>
        <w:ind w:left="480" w:right="55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render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jects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full-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ear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thesis,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ok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expand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anced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3D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ulations.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Mu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3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hapter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esn’t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accou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ector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00"/>
          <w:i/>
        </w:rPr>
        <w:t>k</w:t>
      </w:r>
      <w:r>
        <w:rPr>
          <w:rFonts w:ascii="Avenir Next Medium" w:hAnsi="Avenir Next Medium" w:cs="Avenir Next Medium" w:eastAsia="Avenir Next Medium"/>
          <w:sz w:val="22"/>
          <w:szCs w:val="22"/>
          <w:spacing w:val="4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ecause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8" w:lineRule="exact"/>
        <w:ind w:left="480" w:right="3863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4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ulations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only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ol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  <w:position w:val="4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0"/>
          <w:w w:val="131"/>
          <w:i/>
          <w:position w:val="4"/>
        </w:rPr>
        <w:t>i</w:t>
      </w:r>
      <w:r>
        <w:rPr>
          <w:rFonts w:ascii="Avenir Next Medium" w:hAnsi="Avenir Next Medium" w:cs="Avenir Next Medium" w:eastAsia="Avenir Next Medium"/>
          <w:sz w:val="22"/>
          <w:szCs w:val="22"/>
          <w:spacing w:val="1"/>
          <w:w w:val="131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4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  <w:position w:val="4"/>
        </w:rPr>
        <w:t> </w:t>
      </w:r>
      <w:r>
        <w:rPr>
          <w:rFonts w:ascii="Avenir Next Medium" w:hAnsi="Avenir Next Medium" w:cs="Avenir Next Medium" w:eastAsia="Avenir Next Medium"/>
          <w:sz w:val="22"/>
          <w:szCs w:val="22"/>
          <w:spacing w:val="7"/>
          <w:w w:val="102"/>
          <w:i/>
          <w:position w:val="4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position w:val="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position w:val="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14" w:lineRule="auto"/>
        <w:ind w:left="480" w:right="62" w:firstLine="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mos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hallenging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par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ercoming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small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8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that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ccured.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had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eginning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shar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1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skills.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Sometimes</w:t>
      </w:r>
      <w:r>
        <w:rPr>
          <w:rFonts w:ascii="Times New Roman" w:hAnsi="Times New Roman" w:cs="Times New Roman" w:eastAsia="Times New Roman"/>
          <w:sz w:val="22"/>
          <w:szCs w:val="2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confused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ultiple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functions,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proto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9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Chapter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hallenging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epts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actual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erall,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thesis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lot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99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ork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estigating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differe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38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lens,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lot.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Mar w:header="0" w:footer="0" w:top="900" w:bottom="280" w:left="1680" w:right="1320"/>
          <w:headerReference w:type="default" r:id="rId92"/>
          <w:footerReference w:type="default" r:id="rId93"/>
          <w:pgSz w:w="11920" w:h="168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04.413994pt;margin-top:364.705627pt;width:423.085013pt;height:401.294621pt;mso-position-horizontal-relative:page;mso-position-vertical-relative:page;z-index:-4157" coordorigin="2088,7294" coordsize="8462,8026">
            <v:group style="position:absolute;left:2096;top:7298;width:2;height:8018" coordorigin="2096,7298" coordsize="2,8018">
              <v:shape style="position:absolute;left:2096;top:7298;width:2;height:8018" coordorigin="2096,7298" coordsize="0,8018" path="m2096,7298l2096,15316e" filled="f" stroked="t" strokeweight=".398145pt" strokecolor="#000000">
                <v:path arrowok="t"/>
              </v:shape>
            </v:group>
            <v:group style="position:absolute;left:2092;top:7302;width:8454;height:2" coordorigin="2092,7302" coordsize="8454,2">
              <v:shape style="position:absolute;left:2092;top:7302;width:8454;height:2" coordorigin="2092,7302" coordsize="8454,0" path="m2092,7302l10546,7302e" filled="f" stroked="t" strokeweight=".398014pt" strokecolor="#000000">
                <v:path arrowok="t"/>
              </v:shape>
            </v:group>
            <v:group style="position:absolute;left:10542;top:7298;width:2;height:8018" coordorigin="10542,7298" coordsize="2,8018">
              <v:shape style="position:absolute;left:10542;top:7298;width:2;height:8018" coordorigin="10542,7298" coordsize="0,8018" path="m10542,7298l10542,15316e" filled="f" stroked="t" strokeweight=".398541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58" w:lineRule="exact"/>
        <w:ind w:left="480" w:right="-20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spacing w:val="0"/>
          <w:w w:val="118"/>
          <w:b/>
          <w:bCs/>
        </w:rPr>
        <w:t>Ap</w:t>
      </w:r>
      <w:r>
        <w:rPr>
          <w:rFonts w:ascii="Times New Roman" w:hAnsi="Times New Roman" w:cs="Times New Roman" w:eastAsia="Times New Roman"/>
          <w:sz w:val="41"/>
          <w:szCs w:val="41"/>
          <w:spacing w:val="15"/>
          <w:w w:val="118"/>
          <w:b/>
          <w:bCs/>
        </w:rPr>
        <w:t>p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8"/>
          <w:b/>
          <w:bCs/>
        </w:rPr>
        <w:t>endix</w:t>
      </w:r>
      <w:r>
        <w:rPr>
          <w:rFonts w:ascii="Times New Roman" w:hAnsi="Times New Roman" w:cs="Times New Roman" w:eastAsia="Times New Roman"/>
          <w:sz w:val="41"/>
          <w:szCs w:val="41"/>
          <w:spacing w:val="-18"/>
          <w:w w:val="118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8"/>
          <w:b/>
          <w:bCs/>
        </w:rPr>
        <w:t>A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-20"/>
        <w:jc w:val="left"/>
        <w:tabs>
          <w:tab w:pos="7680" w:val="left"/>
        </w:tabs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-4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ull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C</w:t>
      </w:r>
      <w:r>
        <w:rPr>
          <w:rFonts w:ascii="Times New Roman" w:hAnsi="Times New Roman" w:cs="Times New Roman" w:eastAsia="Times New Roman"/>
          <w:sz w:val="49"/>
          <w:szCs w:val="49"/>
          <w:spacing w:val="18"/>
          <w:w w:val="113"/>
          <w:b/>
          <w:bCs/>
        </w:rPr>
        <w:t>o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de</w:t>
      </w:r>
      <w:r>
        <w:rPr>
          <w:rFonts w:ascii="Times New Roman" w:hAnsi="Times New Roman" w:cs="Times New Roman" w:eastAsia="Times New Roman"/>
          <w:sz w:val="49"/>
          <w:szCs w:val="49"/>
          <w:spacing w:val="55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1"/>
          <w:w w:val="113"/>
          <w:b/>
          <w:bCs/>
        </w:rPr>
        <w:t>L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is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tings</w:t>
      </w:r>
      <w:r>
        <w:rPr>
          <w:rFonts w:ascii="Times New Roman" w:hAnsi="Times New Roman" w:cs="Times New Roman" w:eastAsia="Times New Roman"/>
          <w:sz w:val="49"/>
          <w:szCs w:val="49"/>
          <w:spacing w:val="56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-4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rom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8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Ch.</w:t>
      </w:r>
      <w:r>
        <w:rPr>
          <w:rFonts w:ascii="Times New Roman" w:hAnsi="Times New Roman" w:cs="Times New Roman" w:eastAsia="Times New Roman"/>
          <w:sz w:val="49"/>
          <w:szCs w:val="49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1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A.1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Si</w:t>
      </w:r>
      <w:r>
        <w:rPr>
          <w:rFonts w:ascii="Times New Roman" w:hAnsi="Times New Roman" w:cs="Times New Roman" w:eastAsia="Times New Roman"/>
          <w:sz w:val="28"/>
          <w:szCs w:val="28"/>
          <w:spacing w:val="-11"/>
          <w:w w:val="12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ulation</w:t>
      </w:r>
      <w:r>
        <w:rPr>
          <w:rFonts w:ascii="Times New Roman" w:hAnsi="Times New Roman" w:cs="Times New Roman" w:eastAsia="Times New Roman"/>
          <w:sz w:val="28"/>
          <w:szCs w:val="28"/>
          <w:spacing w:val="-31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#1: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47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Simple</w:t>
      </w:r>
      <w:r>
        <w:rPr>
          <w:rFonts w:ascii="Times New Roman" w:hAnsi="Times New Roman" w:cs="Times New Roman" w:eastAsia="Times New Roman"/>
          <w:sz w:val="28"/>
          <w:szCs w:val="28"/>
          <w:spacing w:val="-17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Ball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5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  <w:b/>
          <w:bCs/>
        </w:rPr>
        <w:t>Bouncing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‘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‘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5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6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‘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‘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"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3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  <w:tab w:pos="18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  <w:tab w:pos="18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77" w:lineRule="auto"/>
        <w:ind w:left="893" w:right="324" w:firstLine="-781"/>
        <w:jc w:val="left"/>
        <w:tabs>
          <w:tab w:pos="480" w:val="left"/>
          <w:tab w:pos="536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‘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?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5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3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164" w:lineRule="exact"/>
        <w:ind w:left="111" w:right="-20"/>
        <w:jc w:val="left"/>
        <w:tabs>
          <w:tab w:pos="480" w:val="left"/>
          <w:tab w:pos="18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  <w:position w:val="1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  <w:position w:val="1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  <w:position w:val="1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  <w:position w:val="1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  <w:position w:val="1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  <w:position w:val="1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  <w:position w:val="1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  <w:position w:val="1"/>
        </w:rPr>
        <w:t>l</w:t>
      </w:r>
      <w:r>
        <w:rPr>
          <w:rFonts w:ascii="Courier" w:hAnsi="Courier" w:cs="Courier" w:eastAsia="Courier"/>
          <w:sz w:val="16"/>
          <w:szCs w:val="16"/>
          <w:spacing w:val="49"/>
          <w:w w:val="89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/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6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{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2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{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  <w:tab w:pos="22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  <w:tab w:pos="25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&lt;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  <w:tab w:pos="22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z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pgMar w:header="0" w:footer="1116" w:top="1580" w:bottom="1300" w:left="1680" w:right="1680"/>
          <w:headerReference w:type="default" r:id="rId94"/>
          <w:footerReference w:type="default" r:id="rId95"/>
          <w:pgSz w:w="11920" w:h="1686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2.145514pt;width:423.085012pt;height:88.965273pt;mso-position-horizontal-relative:page;mso-position-vertical-relative:paragraph;z-index:-4156" coordorigin="2088,43" coordsize="8462,1779">
            <v:group style="position:absolute;left:2096;top:47;width:2;height:1771" coordorigin="2096,47" coordsize="2,1771">
              <v:shape style="position:absolute;left:2096;top:47;width:2;height:1771" coordorigin="2096,47" coordsize="0,1771" path="m2096,47l2096,1818e" filled="f" stroked="t" strokeweight=".398028pt" strokecolor="#000000">
                <v:path arrowok="t"/>
              </v:shape>
            </v:group>
            <v:group style="position:absolute;left:10542;top:47;width:2;height:1771" coordorigin="10542,47" coordsize="2,1771">
              <v:shape style="position:absolute;left:10542;top:47;width:2;height:1771" coordorigin="10542,47" coordsize="0,1771" path="m10542,47l10542,1818e" filled="f" stroked="t" strokeweight=".398105pt" strokecolor="#000000">
                <v:path arrowok="t"/>
              </v:shape>
            </v:group>
            <v:group style="position:absolute;left:2092;top:1814;width:8454;height:2" coordorigin="2092,1814" coordsize="8454,2">
              <v:shape style="position:absolute;left:2092;top:1814;width:8454;height:2" coordorigin="2092,1814" coordsize="8454,0" path="m2092,1814l10546,1814e" filled="f" stroked="t" strokeweight=".39801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3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A.1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ouncing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A.2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Si</w:t>
      </w:r>
      <w:r>
        <w:rPr>
          <w:rFonts w:ascii="Times New Roman" w:hAnsi="Times New Roman" w:cs="Times New Roman" w:eastAsia="Times New Roman"/>
          <w:sz w:val="28"/>
          <w:szCs w:val="28"/>
          <w:spacing w:val="-11"/>
          <w:w w:val="12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ulation</w:t>
      </w:r>
      <w:r>
        <w:rPr>
          <w:rFonts w:ascii="Times New Roman" w:hAnsi="Times New Roman" w:cs="Times New Roman" w:eastAsia="Times New Roman"/>
          <w:sz w:val="28"/>
          <w:szCs w:val="28"/>
          <w:spacing w:val="-31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#2: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47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More</w:t>
      </w:r>
      <w:r>
        <w:rPr>
          <w:rFonts w:ascii="Times New Roman" w:hAnsi="Times New Roman" w:cs="Times New Roman" w:eastAsia="Times New Roman"/>
          <w:sz w:val="28"/>
          <w:szCs w:val="28"/>
          <w:spacing w:val="-15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Ad</w:t>
      </w:r>
      <w:r>
        <w:rPr>
          <w:rFonts w:ascii="Times New Roman" w:hAnsi="Times New Roman" w:cs="Times New Roman" w:eastAsia="Times New Roman"/>
          <w:sz w:val="28"/>
          <w:szCs w:val="28"/>
          <w:spacing w:val="-22"/>
          <w:w w:val="120"/>
          <w:b/>
          <w:bCs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anced</w:t>
      </w:r>
      <w:r>
        <w:rPr>
          <w:rFonts w:ascii="Times New Roman" w:hAnsi="Times New Roman" w:cs="Times New Roman" w:eastAsia="Times New Roman"/>
          <w:sz w:val="28"/>
          <w:szCs w:val="28"/>
          <w:spacing w:val="-12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Ball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5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  <w:b/>
          <w:bCs/>
        </w:rPr>
        <w:t>Bouncing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-1.243710pt;width:423.085013pt;height:514.868828pt;mso-position-horizontal-relative:page;mso-position-vertical-relative:paragraph;z-index:-4155" coordorigin="2088,-25" coordsize="8462,10297">
            <v:group style="position:absolute;left:2096;top:-21;width:2;height:10289" coordorigin="2096,-21" coordsize="2,10289">
              <v:shape style="position:absolute;left:2096;top:-21;width:2;height:10289" coordorigin="2096,-21" coordsize="0,10289" path="m2096,-21l2096,10269e" filled="f" stroked="t" strokeweight=".398188pt" strokecolor="#000000">
                <v:path arrowok="t"/>
              </v:shape>
            </v:group>
            <v:group style="position:absolute;left:2092;top:-17;width:8454;height:2" coordorigin="2092,-17" coordsize="8454,2">
              <v:shape style="position:absolute;left:2092;top:-17;width:8454;height:2" coordorigin="2092,-17" coordsize="8454,0" path="m2092,-17l10546,-17e" filled="f" stroked="t" strokeweight=".398014pt" strokecolor="#000000">
                <v:path arrowok="t"/>
              </v:shape>
            </v:group>
            <v:group style="position:absolute;left:10542;top:-21;width:2;height:10289" coordorigin="10542,-21" coordsize="2,10289">
              <v:shape style="position:absolute;left:10542;top:-21;width:2;height:10289" coordorigin="10542,-21" coordsize="0,10289" path="m10542,-21l10542,10269e" filled="f" stroked="t" strokeweight=".398699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-2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5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  <w:tab w:pos="364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3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  <w:tab w:pos="20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  <w:tab w:pos="23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  <w:tab w:pos="24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7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/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3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  <w:tab w:pos="25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3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-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-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49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pgNumType w:start="37"/>
          <w:pgMar w:header="1018" w:footer="0" w:top="1260" w:bottom="280" w:left="1680" w:right="1320"/>
          <w:headerReference w:type="default" r:id="rId96"/>
          <w:footerReference w:type="default" r:id="rId97"/>
          <w:pgSz w:w="11920" w:h="1686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2.145624pt;width:423.085018pt;height:51.107137pt;mso-position-horizontal-relative:page;mso-position-vertical-relative:paragraph;z-index:-4154" coordorigin="2088,43" coordsize="8462,1022">
            <v:group style="position:absolute;left:2096;top:47;width:2;height:1014" coordorigin="2096,47" coordsize="2,1014">
              <v:shape style="position:absolute;left:2096;top:47;width:2;height:1014" coordorigin="2096,47" coordsize="0,1014" path="m2096,47l2096,1061e" filled="f" stroked="t" strokeweight=".398014pt" strokecolor="#000000">
                <v:path arrowok="t"/>
              </v:shape>
            </v:group>
            <v:group style="position:absolute;left:10542;top:47;width:2;height:1014" coordorigin="10542,47" coordsize="2,1014">
              <v:shape style="position:absolute;left:10542;top:47;width:2;height:1014" coordorigin="10542,47" coordsize="0,1014" path="m10542,47l10542,1061e" filled="f" stroked="t" strokeweight=".398053pt" strokecolor="#000000">
                <v:path arrowok="t"/>
              </v:shape>
            </v:group>
            <v:group style="position:absolute;left:2092;top:1057;width:8454;height:2" coordorigin="2092,1057" coordsize="8454,2">
              <v:shape style="position:absolute;left:2092;top:1057;width:8454;height:2" coordorigin="2092,1057" coordsize="8454,0" path="m2092,1057l10546,1057e" filled="f" stroked="t" strokeweight=".39802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3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A.2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ance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Bouncing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A.3</w:t>
      </w:r>
      <w:r>
        <w:rPr>
          <w:rFonts w:ascii="Times New Roman" w:hAnsi="Times New Roman" w:cs="Times New Roman" w:eastAsia="Times New Roman"/>
          <w:sz w:val="28"/>
          <w:szCs w:val="28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Si</w:t>
      </w:r>
      <w:r>
        <w:rPr>
          <w:rFonts w:ascii="Times New Roman" w:hAnsi="Times New Roman" w:cs="Times New Roman" w:eastAsia="Times New Roman"/>
          <w:sz w:val="28"/>
          <w:szCs w:val="28"/>
          <w:spacing w:val="-11"/>
          <w:w w:val="12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ulation</w:t>
      </w:r>
      <w:r>
        <w:rPr>
          <w:rFonts w:ascii="Times New Roman" w:hAnsi="Times New Roman" w:cs="Times New Roman" w:eastAsia="Times New Roman"/>
          <w:sz w:val="28"/>
          <w:szCs w:val="28"/>
          <w:spacing w:val="-31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#3: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47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Multiple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Balls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Bouncing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04.413994pt;margin-top:-1.241906pt;width:423.085017pt;height:552.725054pt;mso-position-horizontal-relative:page;mso-position-vertical-relative:paragraph;z-index:-4153" coordorigin="2088,-25" coordsize="8462,11055">
            <v:group style="position:absolute;left:2096;top:-21;width:2;height:11047" coordorigin="2096,-21" coordsize="2,11047">
              <v:shape style="position:absolute;left:2096;top:-21;width:2;height:11047" coordorigin="2096,-21" coordsize="0,11047" path="m2096,-21l2096,11026e" filled="f" stroked="t" strokeweight=".398202pt" strokecolor="#000000">
                <v:path arrowok="t"/>
              </v:shape>
            </v:group>
            <v:group style="position:absolute;left:2092;top:-17;width:8454;height:2" coordorigin="2092,-17" coordsize="8454,2">
              <v:shape style="position:absolute;left:2092;top:-17;width:8454;height:2" coordorigin="2092,-17" coordsize="8454,0" path="m2092,-17l10546,-17e" filled="f" stroked="t" strokeweight=".398018pt" strokecolor="#000000">
                <v:path arrowok="t"/>
              </v:shape>
            </v:group>
            <v:group style="position:absolute;left:10542;top:-21;width:2;height:11047" coordorigin="10542,-21" coordsize="2,11047">
              <v:shape style="position:absolute;left:10542;top:-21;width:2;height:11047" coordorigin="10542,-21" coordsize="0,11047" path="m10542,-21l10542,11026e" filled="f" stroked="t" strokeweight=".39875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5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6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’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-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2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?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9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[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]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-2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2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&lt;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7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  <w:tab w:pos="364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3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/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6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2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&lt;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[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]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77" w:lineRule="auto"/>
        <w:ind w:left="894" w:right="581" w:firstLine="-783"/>
        <w:jc w:val="left"/>
        <w:tabs>
          <w:tab w:pos="2100" w:val="left"/>
          <w:tab w:pos="404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5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&gt;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3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3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/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164" w:lineRule="exact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  <w:position w:val="1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  <w:position w:val="1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  <w:position w:val="1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  <w:position w:val="1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  <w:position w:val="1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  <w:position w:val="1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  <w:position w:val="1"/>
        </w:rPr>
        <w:t>x</w:t>
      </w:r>
      <w:r>
        <w:rPr>
          <w:rFonts w:ascii="Courier" w:hAnsi="Courier" w:cs="Courier" w:eastAsia="Courier"/>
          <w:sz w:val="16"/>
          <w:szCs w:val="16"/>
          <w:spacing w:val="48"/>
          <w:w w:val="89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100"/>
          <w:position w:val="1"/>
        </w:rPr>
        <w:t>-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  <w:position w:val="1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  <w:position w:val="1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77" w:lineRule="auto"/>
        <w:ind w:left="891" w:right="380" w:firstLine="-780"/>
        <w:jc w:val="left"/>
        <w:tabs>
          <w:tab w:pos="900" w:val="left"/>
          <w:tab w:pos="26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164" w:lineRule="exact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>43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  <w:position w:val="1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1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  <w:position w:val="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46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9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5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9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9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9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&lt;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9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pgNumType w:start="38"/>
          <w:pgMar w:header="1018" w:footer="0" w:top="1260" w:bottom="280" w:left="1680" w:right="1320"/>
          <w:headerReference w:type="default" r:id="rId98"/>
          <w:footerReference w:type="default" r:id="rId99"/>
          <w:pgSz w:w="11920" w:h="1686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11" w:right="-20"/>
        <w:jc w:val="left"/>
        <w:tabs>
          <w:tab w:pos="292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86pt;margin-top:2.145376pt;width:423.085026pt;height:136.288444pt;mso-position-horizontal-relative:page;mso-position-vertical-relative:paragraph;z-index:-4152" coordorigin="2088,43" coordsize="8462,2726">
            <v:group style="position:absolute;left:2096;top:47;width:2;height:2718" coordorigin="2096,47" coordsize="2,2718">
              <v:shape style="position:absolute;left:2096;top:47;width:2;height:2718" coordorigin="2096,47" coordsize="0,2718" path="m2096,47l2096,2765e" filled="f" stroked="t" strokeweight=".398046pt" strokecolor="#000000">
                <v:path arrowok="t"/>
              </v:shape>
            </v:group>
            <v:group style="position:absolute;left:10542;top:47;width:2;height:2718" coordorigin="10542,47" coordsize="2,2718">
              <v:shape style="position:absolute;left:10542;top:47;width:2;height:2718" coordorigin="10542,47" coordsize="0,2718" path="m10542,47l10542,2765e" filled="f" stroked="t" strokeweight=".398171pt" strokecolor="#000000">
                <v:path arrowok="t"/>
              </v:shape>
            </v:group>
            <v:group style="position:absolute;left:2092;top:2761;width:8454;height:2" coordorigin="2092,2761" coordsize="8454,2">
              <v:shape style="position:absolute;left:2092;top:2761;width:8454;height:2" coordorigin="2092,2761" coordsize="8454,0" path="m2092,2761l10546,2761e" filled="f" stroked="t" strokeweight=".398027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2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62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3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3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4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5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6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7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9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9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9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9"/>
          <w:w w:val="100"/>
        </w:rPr>
        <w:t>#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&lt;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-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[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6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]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9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3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A.3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Balls</w:t>
      </w:r>
      <w:r>
        <w:rPr>
          <w:rFonts w:ascii="Times New Roman" w:hAnsi="Times New Roman" w:cs="Times New Roman" w:eastAsia="Times New Roman"/>
          <w:sz w:val="20"/>
          <w:szCs w:val="2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Bouncing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-1.242461pt;width:423.085017pt;height:158.604305pt;mso-position-horizontal-relative:page;mso-position-vertical-relative:paragraph;z-index:-4151" coordorigin="2088,-25" coordsize="8462,3172">
            <v:group style="position:absolute;left:2096;top:-21;width:2;height:3164" coordorigin="2096,-21" coordsize="2,3164">
              <v:shape style="position:absolute;left:2096;top:-21;width:2;height:3164" coordorigin="2096,-21" coordsize="0,3164" path="m2096,-21l2096,3143e" filled="f" stroked="t" strokeweight=".398057pt" strokecolor="#000000">
                <v:path arrowok="t"/>
              </v:shape>
            </v:group>
            <v:group style="position:absolute;left:2092;top:-17;width:8454;height:2" coordorigin="2092,-17" coordsize="8454,2">
              <v:shape style="position:absolute;left:2092;top:-17;width:8454;height:2" coordorigin="2092,-17" coordsize="8454,0" path="m2092,-17l10546,-17e" filled="f" stroked="t" strokeweight=".398018pt" strokecolor="#000000">
                <v:path arrowok="t"/>
              </v:shape>
            </v:group>
            <v:group style="position:absolute;left:10542;top:-21;width:2;height:3164" coordorigin="10542,-21" coordsize="2,3164">
              <v:shape style="position:absolute;left:10542;top:-21;width:2;height:3164" coordorigin="10542,-21" coordsize="0,3164" path="m10542,-21l10542,3143e" filled="f" stroked="t" strokeweight=".398211pt" strokecolor="#000000">
                <v:path arrowok="t"/>
              </v:shape>
            </v:group>
            <v:group style="position:absolute;left:2092;top:3139;width:8454;height:2" coordorigin="2092,3139" coordsize="8454,2">
              <v:shape style="position:absolute;left:2092;top:3139;width:8454;height:2" coordorigin="2092,3139" coordsize="8454,0" path="m2092,3139l10546,3139e" filled="f" stroked="t" strokeweight=".39800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3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3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3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3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5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4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3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5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A.4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Ball.js</w:t>
      </w:r>
      <w:r>
        <w:rPr>
          <w:rFonts w:ascii="Times New Roman" w:hAnsi="Times New Roman" w:cs="Times New Roman" w:eastAsia="Times New Roman"/>
          <w:sz w:val="20"/>
          <w:szCs w:val="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file</w:t>
      </w:r>
      <w:r>
        <w:rPr>
          <w:rFonts w:ascii="Times New Roman" w:hAnsi="Times New Roman" w:cs="Times New Roman" w:eastAsia="Times New Roman"/>
          <w:sz w:val="20"/>
          <w:szCs w:val="2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proto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7"/>
          <w:w w:val="10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ball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11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ject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8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NumType w:start="39"/>
          <w:pgMar w:header="1018" w:footer="0" w:top="1260" w:bottom="280" w:left="1680" w:right="1320"/>
          <w:headerReference w:type="default" r:id="rId100"/>
          <w:footerReference w:type="default" r:id="rId101"/>
          <w:pgSz w:w="11920" w:h="16860"/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pict>
          <v:group style="position:absolute;margin-left:104.413994pt;margin-top:291.978088pt;width:423.085023pt;height:467.546219pt;mso-position-horizontal-relative:page;mso-position-vertical-relative:page;z-index:-4150" coordorigin="2088,5840" coordsize="8462,9351">
            <v:group style="position:absolute;left:2096;top:5844;width:2;height:9343" coordorigin="2096,5844" coordsize="2,9343">
              <v:shape style="position:absolute;left:2096;top:5844;width:2;height:9343" coordorigin="2096,5844" coordsize="0,9343" path="m2096,5844l2096,15186e" filled="f" stroked="t" strokeweight=".39817pt" strokecolor="#000000">
                <v:path arrowok="t"/>
              </v:shape>
            </v:group>
            <v:group style="position:absolute;left:2092;top:5848;width:8454;height:2" coordorigin="2092,5848" coordsize="8454,2">
              <v:shape style="position:absolute;left:2092;top:5848;width:8454;height:2" coordorigin="2092,5848" coordsize="8454,0" path="m2092,5848l10546,5848e" filled="f" stroked="t" strokeweight=".398024pt" strokecolor="#000000">
                <v:path arrowok="t"/>
              </v:shape>
            </v:group>
            <v:group style="position:absolute;left:10542;top:5844;width:2;height:9343" coordorigin="10542,5844" coordsize="2,9343">
              <v:shape style="position:absolute;left:10542;top:5844;width:2;height:9343" coordorigin="10542,5844" coordsize="0,9343" path="m10542,5844l10542,15186e" filled="f" stroked="t" strokeweight=".398633pt" strokecolor="#000000">
                <v:path arrowok="t"/>
              </v:shape>
            </v:group>
            <w10:wrap type="none"/>
          </v:group>
        </w:pict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58" w:lineRule="exact"/>
        <w:ind w:left="480" w:right="-20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spacing w:val="0"/>
          <w:w w:val="120"/>
          <w:b/>
          <w:bCs/>
        </w:rPr>
        <w:t>Ap</w:t>
      </w:r>
      <w:r>
        <w:rPr>
          <w:rFonts w:ascii="Times New Roman" w:hAnsi="Times New Roman" w:cs="Times New Roman" w:eastAsia="Times New Roman"/>
          <w:sz w:val="41"/>
          <w:szCs w:val="41"/>
          <w:spacing w:val="16"/>
          <w:w w:val="120"/>
          <w:b/>
          <w:bCs/>
        </w:rPr>
        <w:t>p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20"/>
          <w:b/>
          <w:bCs/>
        </w:rPr>
        <w:t>endix</w:t>
      </w:r>
      <w:r>
        <w:rPr>
          <w:rFonts w:ascii="Times New Roman" w:hAnsi="Times New Roman" w:cs="Times New Roman" w:eastAsia="Times New Roman"/>
          <w:sz w:val="41"/>
          <w:szCs w:val="41"/>
          <w:spacing w:val="-55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20"/>
          <w:b/>
          <w:bCs/>
        </w:rPr>
        <w:t>B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-20"/>
        <w:jc w:val="left"/>
        <w:tabs>
          <w:tab w:pos="7680" w:val="left"/>
        </w:tabs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-4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ull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C</w:t>
      </w:r>
      <w:r>
        <w:rPr>
          <w:rFonts w:ascii="Times New Roman" w:hAnsi="Times New Roman" w:cs="Times New Roman" w:eastAsia="Times New Roman"/>
          <w:sz w:val="49"/>
          <w:szCs w:val="49"/>
          <w:spacing w:val="18"/>
          <w:w w:val="113"/>
          <w:b/>
          <w:bCs/>
        </w:rPr>
        <w:t>o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de</w:t>
      </w:r>
      <w:r>
        <w:rPr>
          <w:rFonts w:ascii="Times New Roman" w:hAnsi="Times New Roman" w:cs="Times New Roman" w:eastAsia="Times New Roman"/>
          <w:sz w:val="49"/>
          <w:szCs w:val="49"/>
          <w:spacing w:val="55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1"/>
          <w:w w:val="113"/>
          <w:b/>
          <w:bCs/>
        </w:rPr>
        <w:t>L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is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tings</w:t>
      </w:r>
      <w:r>
        <w:rPr>
          <w:rFonts w:ascii="Times New Roman" w:hAnsi="Times New Roman" w:cs="Times New Roman" w:eastAsia="Times New Roman"/>
          <w:sz w:val="49"/>
          <w:szCs w:val="49"/>
          <w:spacing w:val="56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-4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rom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8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Ch.</w:t>
      </w:r>
      <w:r>
        <w:rPr>
          <w:rFonts w:ascii="Times New Roman" w:hAnsi="Times New Roman" w:cs="Times New Roman" w:eastAsia="Times New Roman"/>
          <w:sz w:val="49"/>
          <w:szCs w:val="49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2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B.1</w:t>
      </w:r>
      <w:r>
        <w:rPr>
          <w:rFonts w:ascii="Times New Roman" w:hAnsi="Times New Roman" w:cs="Times New Roman" w:eastAsia="Times New Roman"/>
          <w:sz w:val="28"/>
          <w:szCs w:val="28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Si</w:t>
      </w:r>
      <w:r>
        <w:rPr>
          <w:rFonts w:ascii="Times New Roman" w:hAnsi="Times New Roman" w:cs="Times New Roman" w:eastAsia="Times New Roman"/>
          <w:sz w:val="28"/>
          <w:szCs w:val="28"/>
          <w:spacing w:val="-11"/>
          <w:w w:val="12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ulation</w:t>
      </w:r>
      <w:r>
        <w:rPr>
          <w:rFonts w:ascii="Times New Roman" w:hAnsi="Times New Roman" w:cs="Times New Roman" w:eastAsia="Times New Roman"/>
          <w:sz w:val="28"/>
          <w:szCs w:val="28"/>
          <w:spacing w:val="-31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#4: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47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Simple</w:t>
      </w:r>
      <w:r>
        <w:rPr>
          <w:rFonts w:ascii="Times New Roman" w:hAnsi="Times New Roman" w:cs="Times New Roman" w:eastAsia="Times New Roman"/>
          <w:sz w:val="28"/>
          <w:szCs w:val="28"/>
          <w:spacing w:val="-17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Orbit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_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_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-5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_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_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7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7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5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-3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3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q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9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{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47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94" w:right="375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</w:rPr>
        <w:t>40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center"/>
        <w:spacing w:after="0"/>
        <w:sectPr>
          <w:pgMar w:header="0" w:footer="0" w:top="1580" w:bottom="280" w:left="1680" w:right="1680"/>
          <w:headerReference w:type="default" r:id="rId102"/>
          <w:footerReference w:type="default" r:id="rId103"/>
          <w:pgSz w:w="11920" w:h="1686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2.145431pt;width:423.085017pt;height:117.359376pt;mso-position-horizontal-relative:page;mso-position-vertical-relative:paragraph;z-index:-4149" coordorigin="2088,43" coordsize="8462,2347">
            <v:group style="position:absolute;left:2096;top:47;width:2;height:2339" coordorigin="2096,47" coordsize="2,2339">
              <v:shape style="position:absolute;left:2096;top:47;width:2;height:2339" coordorigin="2096,47" coordsize="0,2339" path="m2096,47l2096,2386e" filled="f" stroked="t" strokeweight=".398039pt" strokecolor="#000000">
                <v:path arrowok="t"/>
              </v:shape>
            </v:group>
            <v:group style="position:absolute;left:10542;top:47;width:2;height:2339" coordorigin="10542,47" coordsize="2,2339">
              <v:shape style="position:absolute;left:10542;top:47;width:2;height:2339" coordorigin="10542,47" coordsize="0,2339" path="m10542,47l10542,2386e" filled="f" stroked="t" strokeweight=".398145pt" strokecolor="#000000">
                <v:path arrowok="t"/>
              </v:shape>
            </v:group>
            <v:group style="position:absolute;left:2092;top:2382;width:8454;height:2" coordorigin="2092,2382" coordsize="8454,2">
              <v:shape style="position:absolute;left:2092;top:2382;width:8454;height:2" coordorigin="2092,2382" coordsize="8454,0" path="m2092,2382l10546,2382e" filled="f" stroked="t" strokeweight=".39801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B.1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Orbit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B.2</w:t>
      </w:r>
      <w:r>
        <w:rPr>
          <w:rFonts w:ascii="Times New Roman" w:hAnsi="Times New Roman" w:cs="Times New Roman" w:eastAsia="Times New Roman"/>
          <w:sz w:val="28"/>
          <w:szCs w:val="28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Si</w:t>
      </w:r>
      <w:r>
        <w:rPr>
          <w:rFonts w:ascii="Times New Roman" w:hAnsi="Times New Roman" w:cs="Times New Roman" w:eastAsia="Times New Roman"/>
          <w:sz w:val="28"/>
          <w:szCs w:val="28"/>
          <w:spacing w:val="-11"/>
          <w:w w:val="12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ulation</w:t>
      </w:r>
      <w:r>
        <w:rPr>
          <w:rFonts w:ascii="Times New Roman" w:hAnsi="Times New Roman" w:cs="Times New Roman" w:eastAsia="Times New Roman"/>
          <w:sz w:val="28"/>
          <w:szCs w:val="28"/>
          <w:spacing w:val="-31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#5: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47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Esca</w:t>
      </w:r>
      <w:r>
        <w:rPr>
          <w:rFonts w:ascii="Times New Roman" w:hAnsi="Times New Roman" w:cs="Times New Roman" w:eastAsia="Times New Roman"/>
          <w:sz w:val="28"/>
          <w:szCs w:val="28"/>
          <w:spacing w:val="11"/>
          <w:w w:val="120"/>
          <w:b/>
          <w:bCs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23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27"/>
          <w:w w:val="120"/>
          <w:b/>
          <w:bCs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6"/>
          <w:b/>
          <w:bCs/>
        </w:rPr>
        <w:t>el</w:t>
      </w:r>
      <w:r>
        <w:rPr>
          <w:rFonts w:ascii="Times New Roman" w:hAnsi="Times New Roman" w:cs="Times New Roman" w:eastAsia="Times New Roman"/>
          <w:sz w:val="28"/>
          <w:szCs w:val="28"/>
          <w:spacing w:val="9"/>
          <w:w w:val="116"/>
          <w:b/>
          <w:bCs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1"/>
          <w:b/>
          <w:bCs/>
        </w:rPr>
        <w:t>ci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21"/>
          <w:b/>
          <w:bCs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1"/>
          <w:b/>
          <w:bCs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4001pt;margin-top:-1.241767pt;width:423.085003pt;height:486.473878pt;mso-position-horizontal-relative:page;mso-position-vertical-relative:paragraph;z-index:-4148" coordorigin="2088,-25" coordsize="8462,9729">
            <v:group style="position:absolute;left:2096;top:-21;width:2;height:9722" coordorigin="2096,-21" coordsize="2,9722">
              <v:shape style="position:absolute;left:2096;top:-21;width:2;height:9722" coordorigin="2096,-21" coordsize="0,9722" path="m2096,-21l2096,9701e" filled="f" stroked="t" strokeweight=".398177pt" strokecolor="#000000">
                <v:path arrowok="t"/>
              </v:shape>
            </v:group>
            <v:group style="position:absolute;left:2092;top:-17;width:8454;height:2" coordorigin="2092,-17" coordsize="8454,2">
              <v:shape style="position:absolute;left:2092;top:-17;width:8454;height:2" coordorigin="2092,-17" coordsize="8454,0" path="m2092,-17l10546,-17e" filled="f" stroked="t" strokeweight=".398004pt" strokecolor="#000000">
                <v:path arrowok="t"/>
              </v:shape>
            </v:group>
            <v:group style="position:absolute;left:10542;top:-21;width:2;height:9722" coordorigin="10542,-21" coordsize="2,9722">
              <v:shape style="position:absolute;left:10542;top:-21;width:2;height:9722" coordorigin="10542,-21" coordsize="0,9722" path="m10542,-21l10542,9701e" filled="f" stroked="t" strokeweight=".398659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_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_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-5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_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_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4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5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-3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5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7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3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q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9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{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%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5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=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=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=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{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h</w:t>
      </w:r>
      <w:r>
        <w:rPr>
          <w:rFonts w:ascii="Courier" w:hAnsi="Courier" w:cs="Courier" w:eastAsia="Courier"/>
          <w:sz w:val="16"/>
          <w:szCs w:val="16"/>
          <w:spacing w:val="-2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pgNumType w:start="41"/>
          <w:pgMar w:header="1018" w:footer="0" w:top="1260" w:bottom="280" w:left="1680" w:right="1320"/>
          <w:headerReference w:type="default" r:id="rId104"/>
          <w:footerReference w:type="default" r:id="rId105"/>
          <w:pgSz w:w="11920" w:h="1686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2.145321pt;width:423.08501pt;height:155.217513pt;mso-position-horizontal-relative:page;mso-position-vertical-relative:paragraph;z-index:-4147" coordorigin="2088,43" coordsize="8462,3104">
            <v:group style="position:absolute;left:2096;top:47;width:2;height:3096" coordorigin="2096,47" coordsize="2,3096">
              <v:shape style="position:absolute;left:2096;top:47;width:2;height:3096" coordorigin="2096,47" coordsize="0,3096" path="m2096,47l2096,3143e" filled="f" stroked="t" strokeweight=".398053pt" strokecolor="#000000">
                <v:path arrowok="t"/>
              </v:shape>
            </v:group>
            <v:group style="position:absolute;left:10542;top:47;width:2;height:3096" coordorigin="10542,47" coordsize="2,3096">
              <v:shape style="position:absolute;left:10542;top:47;width:2;height:3096" coordorigin="10542,47" coordsize="0,3096" path="m10542,47l10542,3143e" filled="f" stroked="t" strokeweight=".398198pt" strokecolor="#000000">
                <v:path arrowok="t"/>
              </v:shape>
            </v:group>
            <v:group style="position:absolute;left:2092;top:3139;width:8454;height:2" coordorigin="2092,3139" coordsize="8454,2">
              <v:shape style="position:absolute;left:2092;top:3139;width:8454;height:2" coordorigin="2092,3139" coordsize="8454,0" path="m2092,3139l10546,3139e" filled="f" stroked="t" strokeweight=".39801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53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B.2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Esca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-17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B.3</w:t>
      </w:r>
      <w:r>
        <w:rPr>
          <w:rFonts w:ascii="Times New Roman" w:hAnsi="Times New Roman" w:cs="Times New Roman" w:eastAsia="Times New Roman"/>
          <w:sz w:val="28"/>
          <w:szCs w:val="28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9"/>
          <w:b/>
          <w:bCs/>
        </w:rPr>
        <w:t>Si</w:t>
      </w:r>
      <w:r>
        <w:rPr>
          <w:rFonts w:ascii="Times New Roman" w:hAnsi="Times New Roman" w:cs="Times New Roman" w:eastAsia="Times New Roman"/>
          <w:sz w:val="28"/>
          <w:szCs w:val="28"/>
          <w:spacing w:val="-11"/>
          <w:w w:val="119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9"/>
          <w:b/>
          <w:bCs/>
        </w:rPr>
        <w:t>ulation</w:t>
      </w:r>
      <w:r>
        <w:rPr>
          <w:rFonts w:ascii="Times New Roman" w:hAnsi="Times New Roman" w:cs="Times New Roman" w:eastAsia="Times New Roman"/>
          <w:sz w:val="28"/>
          <w:szCs w:val="28"/>
          <w:spacing w:val="-17"/>
          <w:w w:val="119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9"/>
          <w:b/>
          <w:bCs/>
        </w:rPr>
        <w:t>#6: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9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52"/>
          <w:w w:val="119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9"/>
          <w:b/>
          <w:bCs/>
        </w:rPr>
        <w:t>Kepler’s</w:t>
      </w:r>
      <w:r>
        <w:rPr>
          <w:rFonts w:ascii="Times New Roman" w:hAnsi="Times New Roman" w:cs="Times New Roman" w:eastAsia="Times New Roman"/>
          <w:sz w:val="28"/>
          <w:szCs w:val="28"/>
          <w:spacing w:val="-36"/>
          <w:w w:val="119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2nd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3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7"/>
          <w:b/>
          <w:bCs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07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15"/>
          <w:b/>
          <w:bCs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86pt;margin-top:-1.24335pt;width:423.085027pt;height:448.61737pt;mso-position-horizontal-relative:page;mso-position-vertical-relative:paragraph;z-index:-4146" coordorigin="2088,-25" coordsize="8462,8972">
            <v:group style="position:absolute;left:2096;top:-21;width:2;height:8964" coordorigin="2096,-21" coordsize="2,8964">
              <v:shape style="position:absolute;left:2096;top:-21;width:2;height:8964" coordorigin="2096,-21" coordsize="0,8964" path="m2096,-21l2096,8943e" filled="f" stroked="t" strokeweight=".398163pt" strokecolor="#000000">
                <v:path arrowok="t"/>
              </v:shape>
            </v:group>
            <v:group style="position:absolute;left:2092;top:-17;width:8454;height:2" coordorigin="2092,-17" coordsize="8454,2">
              <v:shape style="position:absolute;left:2092;top:-17;width:8454;height:2" coordorigin="2092,-17" coordsize="8454,0" path="m2092,-17l10546,-17e" filled="f" stroked="t" strokeweight=".398028pt" strokecolor="#000000">
                <v:path arrowok="t"/>
              </v:shape>
            </v:group>
            <v:group style="position:absolute;left:10542;top:-21;width:2;height:8964" coordorigin="10542,-21" coordsize="2,8964">
              <v:shape style="position:absolute;left:10542;top:-21;width:2;height:8964" coordorigin="10542,-21" coordsize="0,8964" path="m10542,-21l10542,8943e" filled="f" stroked="t" strokeweight=".39860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_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_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-5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_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_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7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4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7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5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_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-3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8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7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5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8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3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-2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q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9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{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pgNumType w:start="42"/>
          <w:pgMar w:header="1018" w:footer="0" w:top="1260" w:bottom="280" w:left="1680" w:right="1320"/>
          <w:headerReference w:type="default" r:id="rId106"/>
          <w:footerReference w:type="default" r:id="rId107"/>
          <w:pgSz w:w="11920" w:h="1686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94pt;margin-top:2.144962pt;width:423.085008pt;height:278.255957pt;mso-position-horizontal-relative:page;mso-position-vertical-relative:paragraph;z-index:-4145" coordorigin="2088,43" coordsize="8462,5565">
            <v:group style="position:absolute;left:2096;top:47;width:2;height:5557" coordorigin="2096,47" coordsize="2,5557">
              <v:shape style="position:absolute;left:2096;top:47;width:2;height:5557" coordorigin="2096,47" coordsize="0,5557" path="m2096,47l2096,5604e" filled="f" stroked="t" strokeweight=".398099pt" strokecolor="#000000">
                <v:path arrowok="t"/>
              </v:shape>
            </v:group>
            <v:group style="position:absolute;left:10542;top:47;width:2;height:5557" coordorigin="10542,47" coordsize="2,5557">
              <v:shape style="position:absolute;left:10542;top:47;width:2;height:5557" coordorigin="10542,47" coordsize="0,5557" path="m10542,47l10542,5604e" filled="f" stroked="t" strokeweight=".398369pt" strokecolor="#000000">
                <v:path arrowok="t"/>
              </v:shape>
            </v:group>
            <v:group style="position:absolute;left:2092;top:5600;width:8454;height:2" coordorigin="2092,5600" coordsize="8454,2">
              <v:shape style="position:absolute;left:2092;top:5600;width:8454;height:2" coordorigin="2092,5600" coordsize="8454,0" path="m2092,5600l10546,5600e" filled="f" stroked="t" strokeweight=".398009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&lt;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9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6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%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k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14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55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8"/>
          <w:w w:val="88"/>
        </w:rPr>
        <w:t>‘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5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5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k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  <w:tab w:pos="20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  <w:tab w:pos="414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(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’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q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-2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: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ab/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%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110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8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63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B.3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Kepler’s</w:t>
      </w:r>
      <w:r>
        <w:rPr>
          <w:rFonts w:ascii="Times New Roman" w:hAnsi="Times New Roman" w:cs="Times New Roman" w:eastAsia="Times New Roman"/>
          <w:sz w:val="20"/>
          <w:szCs w:val="2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2nd</w:t>
      </w:r>
      <w:r>
        <w:rPr>
          <w:rFonts w:ascii="Times New Roman" w:hAnsi="Times New Roman" w:cs="Times New Roman" w:eastAsia="Times New Roman"/>
          <w:sz w:val="20"/>
          <w:szCs w:val="2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NumType w:start="43"/>
          <w:pgMar w:header="1018" w:footer="0" w:top="1260" w:bottom="280" w:left="1680" w:right="1320"/>
          <w:headerReference w:type="default" r:id="rId108"/>
          <w:footerReference w:type="default" r:id="rId109"/>
          <w:pgSz w:w="11920" w:h="16860"/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pict>
          <v:group style="position:absolute;margin-left:104.413994pt;margin-top:291.978088pt;width:423.085023pt;height:467.546219pt;mso-position-horizontal-relative:page;mso-position-vertical-relative:page;z-index:-4144" coordorigin="2088,5840" coordsize="8462,9351">
            <v:group style="position:absolute;left:2096;top:5844;width:2;height:9343" coordorigin="2096,5844" coordsize="2,9343">
              <v:shape style="position:absolute;left:2096;top:5844;width:2;height:9343" coordorigin="2096,5844" coordsize="0,9343" path="m2096,5844l2096,15186e" filled="f" stroked="t" strokeweight=".39817pt" strokecolor="#000000">
                <v:path arrowok="t"/>
              </v:shape>
            </v:group>
            <v:group style="position:absolute;left:2092;top:5848;width:8454;height:2" coordorigin="2092,5848" coordsize="8454,2">
              <v:shape style="position:absolute;left:2092;top:5848;width:8454;height:2" coordorigin="2092,5848" coordsize="8454,0" path="m2092,5848l10546,5848e" filled="f" stroked="t" strokeweight=".398024pt" strokecolor="#000000">
                <v:path arrowok="t"/>
              </v:shape>
            </v:group>
            <v:group style="position:absolute;left:10542;top:5844;width:2;height:9343" coordorigin="10542,5844" coordsize="2,9343">
              <v:shape style="position:absolute;left:10542;top:5844;width:2;height:9343" coordorigin="10542,5844" coordsize="0,9343" path="m10542,5844l10542,15186e" filled="f" stroked="t" strokeweight=".398633pt" strokecolor="#000000">
                <v:path arrowok="t"/>
              </v:shape>
            </v:group>
            <w10:wrap type="none"/>
          </v:group>
        </w:pict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58" w:lineRule="exact"/>
        <w:ind w:left="480" w:right="-20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Ap</w:t>
      </w:r>
      <w:r>
        <w:rPr>
          <w:rFonts w:ascii="Times New Roman" w:hAnsi="Times New Roman" w:cs="Times New Roman" w:eastAsia="Times New Roman"/>
          <w:sz w:val="41"/>
          <w:szCs w:val="41"/>
          <w:spacing w:val="15"/>
          <w:w w:val="113"/>
          <w:b/>
          <w:bCs/>
        </w:rPr>
        <w:t>p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endix</w:t>
      </w:r>
      <w:r>
        <w:rPr>
          <w:rFonts w:ascii="Times New Roman" w:hAnsi="Times New Roman" w:cs="Times New Roman" w:eastAsia="Times New Roman"/>
          <w:sz w:val="41"/>
          <w:szCs w:val="41"/>
          <w:spacing w:val="73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13"/>
          <w:b/>
          <w:bCs/>
        </w:rPr>
        <w:t>C</w:t>
      </w:r>
      <w:r>
        <w:rPr>
          <w:rFonts w:ascii="Times New Roman" w:hAnsi="Times New Roman" w:cs="Times New Roman" w:eastAsia="Times New Roman"/>
          <w:sz w:val="41"/>
          <w:szCs w:val="41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0" w:right="-20"/>
        <w:jc w:val="left"/>
        <w:tabs>
          <w:tab w:pos="7680" w:val="left"/>
        </w:tabs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spacing w:val="-47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ull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6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C</w:t>
      </w:r>
      <w:r>
        <w:rPr>
          <w:rFonts w:ascii="Times New Roman" w:hAnsi="Times New Roman" w:cs="Times New Roman" w:eastAsia="Times New Roman"/>
          <w:sz w:val="49"/>
          <w:szCs w:val="49"/>
          <w:spacing w:val="18"/>
          <w:w w:val="113"/>
          <w:b/>
          <w:bCs/>
        </w:rPr>
        <w:t>o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de</w:t>
      </w:r>
      <w:r>
        <w:rPr>
          <w:rFonts w:ascii="Times New Roman" w:hAnsi="Times New Roman" w:cs="Times New Roman" w:eastAsia="Times New Roman"/>
          <w:sz w:val="49"/>
          <w:szCs w:val="49"/>
          <w:spacing w:val="55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1"/>
          <w:w w:val="113"/>
          <w:b/>
          <w:bCs/>
        </w:rPr>
        <w:t>L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is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tings</w:t>
      </w:r>
      <w:r>
        <w:rPr>
          <w:rFonts w:ascii="Times New Roman" w:hAnsi="Times New Roman" w:cs="Times New Roman" w:eastAsia="Times New Roman"/>
          <w:sz w:val="49"/>
          <w:szCs w:val="49"/>
          <w:spacing w:val="56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-46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rom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8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>Ch.</w:t>
      </w:r>
      <w:r>
        <w:rPr>
          <w:rFonts w:ascii="Times New Roman" w:hAnsi="Times New Roman" w:cs="Times New Roman" w:eastAsia="Times New Roman"/>
          <w:sz w:val="49"/>
          <w:szCs w:val="49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3"/>
          <w:b/>
          <w:bCs/>
        </w:rPr>
        <w:t>3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C.1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Si</w:t>
      </w:r>
      <w:r>
        <w:rPr>
          <w:rFonts w:ascii="Times New Roman" w:hAnsi="Times New Roman" w:cs="Times New Roman" w:eastAsia="Times New Roman"/>
          <w:sz w:val="28"/>
          <w:szCs w:val="28"/>
          <w:spacing w:val="-11"/>
          <w:w w:val="12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ulation</w:t>
      </w:r>
      <w:r>
        <w:rPr>
          <w:rFonts w:ascii="Times New Roman" w:hAnsi="Times New Roman" w:cs="Times New Roman" w:eastAsia="Times New Roman"/>
          <w:sz w:val="28"/>
          <w:szCs w:val="28"/>
          <w:spacing w:val="-31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#7: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47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Rotational</w:t>
      </w:r>
      <w:r>
        <w:rPr>
          <w:rFonts w:ascii="Times New Roman" w:hAnsi="Times New Roman" w:cs="Times New Roman" w:eastAsia="Times New Roman"/>
          <w:sz w:val="28"/>
          <w:szCs w:val="28"/>
          <w:spacing w:val="-13"/>
          <w:w w:val="12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20"/>
          <w:b/>
          <w:bCs/>
        </w:rPr>
        <w:t>Motion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’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-5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’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q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96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6"/>
          <w:szCs w:val="1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k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5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12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w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14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3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2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3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,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3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4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18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0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y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5"/>
        </w:rPr>
        <w:t>31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</w:p>
    <w:p>
      <w:pPr>
        <w:spacing w:before="5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m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q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2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-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)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0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*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9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-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8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6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&gt;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88"/>
        </w:rPr>
        <w:t>{</w:t>
      </w:r>
      <w:r>
        <w:rPr>
          <w:rFonts w:ascii="Courier" w:hAnsi="Courier" w:cs="Courier" w:eastAsia="Courier"/>
          <w:sz w:val="16"/>
          <w:szCs w:val="16"/>
          <w:spacing w:val="11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8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y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jc w:val="left"/>
        <w:spacing w:after="0"/>
        <w:sectPr>
          <w:pgMar w:header="0" w:footer="1116" w:top="1580" w:bottom="1300" w:left="1680" w:right="1680"/>
          <w:headerReference w:type="default" r:id="rId110"/>
          <w:footerReference w:type="default" r:id="rId111"/>
          <w:pgSz w:w="11920" w:h="16860"/>
        </w:sectPr>
      </w:pPr>
      <w:rPr/>
    </w:p>
    <w:p>
      <w:pPr>
        <w:spacing w:before="61" w:after="0" w:line="240" w:lineRule="auto"/>
        <w:ind w:left="480" w:right="-20"/>
        <w:jc w:val="left"/>
        <w:tabs>
          <w:tab w:pos="85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08pt;margin-top:17.583548pt;width:415.913pt;height:.1pt;mso-position-horizontal-relative:page;mso-position-vertical-relative:paragraph;z-index:-4143" coordorigin="2160,352" coordsize="8318,2">
            <v:shape style="position:absolute;left:2160;top:352;width:8318;height:2" coordorigin="2160,352" coordsize="8318,0" path="m2160,352l10478,352e" filled="f" stroked="t" strokeweight=".39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endix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C.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  <w:i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i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de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Listings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6"/>
          <w:w w:val="100"/>
          <w:i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  <w:i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Chapter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-5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/>
        <w:pict>
          <v:group style="position:absolute;margin-left:104.413986pt;margin-top:2.145238pt;width:423.085028pt;height:183.610615pt;mso-position-horizontal-relative:page;mso-position-vertical-relative:paragraph;z-index:-4142" coordorigin="2088,43" coordsize="8462,3672">
            <v:group style="position:absolute;left:2096;top:47;width:2;height:3664" coordorigin="2096,47" coordsize="2,3664">
              <v:shape style="position:absolute;left:2096;top:47;width:2;height:3664" coordorigin="2096,47" coordsize="0,3664" path="m2096,47l2096,3711e" filled="f" stroked="t" strokeweight=".398064pt" strokecolor="#000000">
                <v:path arrowok="t"/>
              </v:shape>
            </v:group>
            <v:group style="position:absolute;left:10542;top:47;width:2;height:3664" coordorigin="10542,47" coordsize="2,3664">
              <v:shape style="position:absolute;left:10542;top:47;width:2;height:3664" coordorigin="10542,47" coordsize="0,3664" path="m10542,47l10542,3711e" filled="f" stroked="t" strokeweight=".398237pt" strokecolor="#000000">
                <v:path arrowok="t"/>
              </v:shape>
            </v:group>
            <v:group style="position:absolute;left:2092;top:3707;width:8454;height:2" coordorigin="2092,3707" coordsize="8454,2">
              <v:shape style="position:absolute;left:2092;top:3707;width:8454;height:2" coordorigin="2092,3707" coordsize="8454,0" path="m2092,3707l10546,3707e" filled="f" stroked="t" strokeweight=".398029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p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s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4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1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47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-7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0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-11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0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w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2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h</w:t>
      </w:r>
      <w:r>
        <w:rPr>
          <w:rFonts w:ascii="Courier" w:hAnsi="Courier" w:cs="Courier" w:eastAsia="Courier"/>
          <w:sz w:val="16"/>
          <w:szCs w:val="16"/>
          <w:spacing w:val="-6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h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w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x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z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-6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-62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,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k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89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4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-34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q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42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59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q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-3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7"/>
          <w:w w:val="89"/>
        </w:rPr>
        <w:t>-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k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*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;</w:t>
      </w:r>
      <w:r>
        <w:rPr>
          <w:rFonts w:ascii="Courier" w:hAnsi="Courier" w:cs="Courier" w:eastAsia="Courier"/>
          <w:sz w:val="16"/>
          <w:szCs w:val="16"/>
          <w:spacing w:val="51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9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r</w:t>
      </w:r>
      <w:r>
        <w:rPr>
          <w:rFonts w:ascii="Courier" w:hAnsi="Courier" w:cs="Courier" w:eastAsia="Courier"/>
          <w:sz w:val="16"/>
          <w:szCs w:val="16"/>
          <w:spacing w:val="49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n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g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60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61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62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c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f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r</w:t>
      </w:r>
      <w:r>
        <w:rPr>
          <w:rFonts w:ascii="Courier" w:hAnsi="Courier" w:cs="Courier" w:eastAsia="Courier"/>
          <w:sz w:val="16"/>
          <w:szCs w:val="16"/>
          <w:spacing w:val="14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m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i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p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y</w:t>
      </w:r>
      <w:r>
        <w:rPr>
          <w:rFonts w:ascii="Courier" w:hAnsi="Courier" w:cs="Courier" w:eastAsia="Courier"/>
          <w:sz w:val="16"/>
          <w:szCs w:val="16"/>
          <w:spacing w:val="-6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1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/</w:t>
      </w:r>
      <w:r>
        <w:rPr>
          <w:rFonts w:ascii="Courier" w:hAnsi="Courier" w:cs="Courier" w:eastAsia="Courier"/>
          <w:sz w:val="16"/>
          <w:szCs w:val="16"/>
          <w:spacing w:val="-70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4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22"/>
          <w:w w:val="100"/>
        </w:rPr>
        <w:t>s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63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-8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r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q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23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/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.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i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m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64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65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f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u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c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t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i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u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V</w:t>
      </w:r>
      <w:r>
        <w:rPr>
          <w:rFonts w:ascii="Courier" w:hAnsi="Courier" w:cs="Courier" w:eastAsia="Courier"/>
          <w:sz w:val="16"/>
          <w:szCs w:val="16"/>
          <w:spacing w:val="16"/>
          <w:w w:val="100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4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(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j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{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66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2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D</w:t>
      </w:r>
      <w:r>
        <w:rPr>
          <w:rFonts w:ascii="Courier" w:hAnsi="Courier" w:cs="Courier" w:eastAsia="Courier"/>
          <w:sz w:val="16"/>
          <w:szCs w:val="16"/>
          <w:spacing w:val="46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15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3"/>
          <w:w w:val="88"/>
        </w:rPr>
        <w:t>b</w:t>
      </w:r>
      <w:r>
        <w:rPr>
          <w:rFonts w:ascii="Courier" w:hAnsi="Courier" w:cs="Courier" w:eastAsia="Courier"/>
          <w:sz w:val="16"/>
          <w:szCs w:val="16"/>
          <w:spacing w:val="21"/>
          <w:w w:val="88"/>
        </w:rPr>
        <w:t>j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v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o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2</w:t>
      </w:r>
      <w:r>
        <w:rPr>
          <w:rFonts w:ascii="Courier" w:hAnsi="Courier" w:cs="Courier" w:eastAsia="Courier"/>
          <w:sz w:val="16"/>
          <w:szCs w:val="16"/>
          <w:spacing w:val="23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.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S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l</w:t>
      </w:r>
      <w:r>
        <w:rPr>
          <w:rFonts w:ascii="Courier" w:hAnsi="Courier" w:cs="Courier" w:eastAsia="Courier"/>
          <w:sz w:val="16"/>
          <w:szCs w:val="16"/>
          <w:spacing w:val="15"/>
          <w:w w:val="88"/>
        </w:rPr>
        <w:t>e</w:t>
      </w:r>
      <w:r>
        <w:rPr>
          <w:rFonts w:ascii="Courier" w:hAnsi="Courier" w:cs="Courier" w:eastAsia="Courier"/>
          <w:sz w:val="16"/>
          <w:szCs w:val="16"/>
          <w:spacing w:val="24"/>
          <w:w w:val="88"/>
        </w:rPr>
        <w:t>d</w:t>
      </w:r>
      <w:r>
        <w:rPr>
          <w:rFonts w:ascii="Courier" w:hAnsi="Courier" w:cs="Courier" w:eastAsia="Courier"/>
          <w:sz w:val="16"/>
          <w:szCs w:val="16"/>
          <w:spacing w:val="19"/>
          <w:w w:val="88"/>
        </w:rPr>
        <w:t>(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a</w:t>
      </w:r>
      <w:r>
        <w:rPr>
          <w:rFonts w:ascii="Courier" w:hAnsi="Courier" w:cs="Courier" w:eastAsia="Courier"/>
          <w:sz w:val="16"/>
          <w:szCs w:val="16"/>
          <w:spacing w:val="1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0"/>
          <w:w w:val="88"/>
        </w:rPr>
        <w:t>c</w:t>
      </w:r>
      <w:r>
        <w:rPr>
          <w:rFonts w:ascii="Courier" w:hAnsi="Courier" w:cs="Courier" w:eastAsia="Courier"/>
          <w:sz w:val="16"/>
          <w:szCs w:val="16"/>
          <w:spacing w:val="-6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,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17"/>
          <w:w w:val="100"/>
        </w:rPr>
        <w:t>)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6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67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12"/>
          <w:w w:val="89"/>
        </w:rPr>
        <w:t>b</w:t>
      </w:r>
      <w:r>
        <w:rPr>
          <w:rFonts w:ascii="Courier" w:hAnsi="Courier" w:cs="Courier" w:eastAsia="Courier"/>
          <w:sz w:val="16"/>
          <w:szCs w:val="16"/>
          <w:spacing w:val="19"/>
          <w:w w:val="89"/>
        </w:rPr>
        <w:t>j</w:t>
      </w:r>
      <w:r>
        <w:rPr>
          <w:rFonts w:ascii="Courier" w:hAnsi="Courier" w:cs="Courier" w:eastAsia="Courier"/>
          <w:sz w:val="16"/>
          <w:szCs w:val="16"/>
          <w:spacing w:val="20"/>
          <w:w w:val="89"/>
        </w:rPr>
        <w:t>.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n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g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V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e</w:t>
      </w:r>
      <w:r>
        <w:rPr>
          <w:rFonts w:ascii="Courier" w:hAnsi="Courier" w:cs="Courier" w:eastAsia="Courier"/>
          <w:sz w:val="16"/>
          <w:szCs w:val="16"/>
          <w:spacing w:val="13"/>
          <w:w w:val="89"/>
        </w:rPr>
        <w:t>l</w:t>
      </w:r>
      <w:r>
        <w:rPr>
          <w:rFonts w:ascii="Courier" w:hAnsi="Courier" w:cs="Courier" w:eastAsia="Courier"/>
          <w:sz w:val="16"/>
          <w:szCs w:val="16"/>
          <w:spacing w:val="0"/>
          <w:w w:val="89"/>
        </w:rPr>
        <w:t>o</w:t>
      </w:r>
      <w:r>
        <w:rPr>
          <w:rFonts w:ascii="Courier" w:hAnsi="Courier" w:cs="Courier" w:eastAsia="Courier"/>
          <w:sz w:val="16"/>
          <w:szCs w:val="16"/>
          <w:spacing w:val="50"/>
          <w:w w:val="89"/>
        </w:rPr>
        <w:t> 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+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=</w:t>
      </w:r>
      <w:r>
        <w:rPr>
          <w:rFonts w:ascii="Courier" w:hAnsi="Courier" w:cs="Courier" w:eastAsia="Courier"/>
          <w:sz w:val="16"/>
          <w:szCs w:val="16"/>
          <w:spacing w:val="7"/>
          <w:w w:val="100"/>
        </w:rPr>
        <w:t> 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a</w:t>
      </w:r>
      <w:r>
        <w:rPr>
          <w:rFonts w:ascii="Courier" w:hAnsi="Courier" w:cs="Courier" w:eastAsia="Courier"/>
          <w:sz w:val="16"/>
          <w:szCs w:val="16"/>
          <w:spacing w:val="13"/>
          <w:w w:val="100"/>
        </w:rPr>
        <w:t>l</w:t>
      </w:r>
      <w:r>
        <w:rPr>
          <w:rFonts w:ascii="Courier" w:hAnsi="Courier" w:cs="Courier" w:eastAsia="Courier"/>
          <w:sz w:val="16"/>
          <w:szCs w:val="16"/>
          <w:spacing w:val="21"/>
          <w:w w:val="100"/>
        </w:rPr>
        <w:t>p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*</w:t>
      </w:r>
      <w:r>
        <w:rPr>
          <w:rFonts w:ascii="Courier" w:hAnsi="Courier" w:cs="Courier" w:eastAsia="Courier"/>
          <w:sz w:val="16"/>
          <w:szCs w:val="16"/>
          <w:spacing w:val="11"/>
          <w:w w:val="100"/>
        </w:rPr>
        <w:t>d</w:t>
      </w:r>
      <w:r>
        <w:rPr>
          <w:rFonts w:ascii="Courier" w:hAnsi="Courier" w:cs="Courier" w:eastAsia="Courier"/>
          <w:sz w:val="16"/>
          <w:szCs w:val="16"/>
          <w:spacing w:val="20"/>
          <w:w w:val="100"/>
        </w:rPr>
        <w:t>t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;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0" w:after="0" w:line="240" w:lineRule="auto"/>
        <w:ind w:left="111" w:right="-20"/>
        <w:jc w:val="left"/>
        <w:tabs>
          <w:tab w:pos="480" w:val="left"/>
        </w:tabs>
        <w:rPr>
          <w:rFonts w:ascii="Courier" w:hAnsi="Courier" w:cs="Courier" w:eastAsia="Courier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>68</w:t>
      </w:r>
      <w:r>
        <w:rPr>
          <w:rFonts w:ascii="Times New Roman" w:hAnsi="Times New Roman" w:cs="Times New Roman" w:eastAsia="Times New Roman"/>
          <w:sz w:val="16"/>
          <w:szCs w:val="1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spacing w:val="0"/>
          <w:w w:val="100"/>
        </w:rPr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  <w:t>}</w:t>
      </w:r>
      <w:r>
        <w:rPr>
          <w:rFonts w:ascii="Courier" w:hAnsi="Courier" w:cs="Courier" w:eastAsia="Courier"/>
          <w:sz w:val="16"/>
          <w:szCs w:val="16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Listing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C.1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10"/>
        </w:rPr>
        <w:t>Rotational</w:t>
      </w:r>
      <w:r>
        <w:rPr>
          <w:rFonts w:ascii="Times New Roman" w:hAnsi="Times New Roman" w:cs="Times New Roman" w:eastAsia="Times New Roman"/>
          <w:sz w:val="20"/>
          <w:szCs w:val="20"/>
          <w:spacing w:val="12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Motion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3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spacing w:val="-5"/>
          <w:w w:val="10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9"/>
        </w:rPr>
        <w:t>ulation</w:t>
      </w:r>
      <w:r>
        <w:rPr>
          <w:rFonts w:ascii="Times New Roman" w:hAnsi="Times New Roman" w:cs="Times New Roman" w:eastAsia="Times New Roman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pgMar w:header="0" w:footer="0" w:top="900" w:bottom="280" w:left="1680" w:right="1320"/>
          <w:headerReference w:type="default" r:id="rId112"/>
          <w:footerReference w:type="default" r:id="rId113"/>
          <w:pgSz w:w="11920" w:h="168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7" w:lineRule="exact"/>
        <w:ind w:left="480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w w:val="113"/>
          <w:b/>
          <w:bCs/>
        </w:rPr>
        <w:t>Bibliograp</w:t>
      </w:r>
      <w:r>
        <w:rPr>
          <w:rFonts w:ascii="Times New Roman" w:hAnsi="Times New Roman" w:cs="Times New Roman" w:eastAsia="Times New Roman"/>
          <w:sz w:val="49"/>
          <w:szCs w:val="49"/>
          <w:spacing w:val="-13"/>
          <w:w w:val="113"/>
          <w:b/>
          <w:bCs/>
        </w:rPr>
        <w:t>h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19"/>
          <w:b/>
          <w:bCs/>
        </w:rPr>
        <w:t>y</w:t>
      </w:r>
      <w:r>
        <w:rPr>
          <w:rFonts w:ascii="Times New Roman" w:hAnsi="Times New Roman" w:cs="Times New Roman" w:eastAsia="Times New Roman"/>
          <w:sz w:val="49"/>
          <w:szCs w:val="49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[1]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”Air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09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riction.”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riction: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Resistance.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Georgia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eb.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8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v.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2014.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hyperlink r:id="rId116">
        <w:r>
          <w:rPr>
            <w:rFonts w:ascii="Times New Roman" w:hAnsi="Times New Roman" w:cs="Times New Roman" w:eastAsia="Times New Roman"/>
            <w:sz w:val="22"/>
            <w:szCs w:val="22"/>
            <w:spacing w:val="-6"/>
            <w:w w:val="110"/>
          </w:rPr>
          <w:t>h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31"/>
          </w:rPr>
          <w:t>ttp://</w:t>
        </w:r>
        <w:r>
          <w:rPr>
            <w:rFonts w:ascii="Times New Roman" w:hAnsi="Times New Roman" w:cs="Times New Roman" w:eastAsia="Times New Roman"/>
            <w:sz w:val="22"/>
            <w:szCs w:val="22"/>
            <w:spacing w:val="-5"/>
            <w:w w:val="131"/>
          </w:rPr>
          <w:t>h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07"/>
          </w:rPr>
          <w:t>y</w:t>
        </w:r>
        <w:r>
          <w:rPr>
            <w:rFonts w:ascii="Times New Roman" w:hAnsi="Times New Roman" w:cs="Times New Roman" w:eastAsia="Times New Roman"/>
            <w:sz w:val="22"/>
            <w:szCs w:val="22"/>
            <w:spacing w:val="6"/>
            <w:w w:val="107"/>
          </w:rPr>
          <w:t>p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08"/>
          </w:rPr>
          <w:t>erp</w:t>
        </w:r>
        <w:r>
          <w:rPr>
            <w:rFonts w:ascii="Times New Roman" w:hAnsi="Times New Roman" w:cs="Times New Roman" w:eastAsia="Times New Roman"/>
            <w:sz w:val="22"/>
            <w:szCs w:val="22"/>
            <w:spacing w:val="-6"/>
            <w:w w:val="108"/>
          </w:rPr>
          <w:t>h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04"/>
          </w:rPr>
          <w:t>ysics.p</w:t>
        </w:r>
        <w:r>
          <w:rPr>
            <w:rFonts w:ascii="Times New Roman" w:hAnsi="Times New Roman" w:cs="Times New Roman" w:eastAsia="Times New Roman"/>
            <w:sz w:val="22"/>
            <w:szCs w:val="22"/>
            <w:spacing w:val="-5"/>
            <w:w w:val="104"/>
          </w:rPr>
          <w:t>h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10"/>
          </w:rPr>
          <w:t>y-astr.gsu.edu/</w:t>
        </w:r>
        <w:r>
          <w:rPr>
            <w:rFonts w:ascii="Times New Roman" w:hAnsi="Times New Roman" w:cs="Times New Roman" w:eastAsia="Times New Roman"/>
            <w:sz w:val="22"/>
            <w:szCs w:val="22"/>
            <w:spacing w:val="-4"/>
            <w:w w:val="110"/>
          </w:rPr>
          <w:t>h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10"/>
          </w:rPr>
          <w:t>base/airfri.</w:t>
        </w:r>
        <w:r>
          <w:rPr>
            <w:rFonts w:ascii="Times New Roman" w:hAnsi="Times New Roman" w:cs="Times New Roman" w:eastAsia="Times New Roman"/>
            <w:sz w:val="22"/>
            <w:szCs w:val="22"/>
            <w:spacing w:val="-5"/>
            <w:w w:val="110"/>
          </w:rPr>
          <w:t>h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11"/>
          </w:rPr>
          <w:t>tml.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00"/>
          </w:rPr>
        </w:r>
      </w:hyperlink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[2]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Flanagan,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vid.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09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aScript: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Definiti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Guide.</w:t>
      </w:r>
      <w:r>
        <w:rPr>
          <w:rFonts w:ascii="Times New Roman" w:hAnsi="Times New Roman" w:cs="Times New Roman" w:eastAsia="Times New Roman"/>
          <w:sz w:val="22"/>
          <w:szCs w:val="22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6th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Beijing: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O’Reill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2011.</w:t>
      </w:r>
    </w:p>
    <w:p>
      <w:pPr>
        <w:spacing w:before="18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w w:val="113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[3]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Rob.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09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oundation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HTML5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riends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:,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2011.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8" w:after="0" w:line="257" w:lineRule="auto"/>
        <w:ind w:left="819" w:right="4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La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erta,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Bill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Keith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eters.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0"/>
          <w:w w:val="109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oundation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HTML5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Animation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2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4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ascript.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riends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:,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2011.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1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[4]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Kleppner,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Daniel,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Kolen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9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9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du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</w:rPr>
        <w:t>tion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hanics.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New</w:t>
      </w:r>
    </w:p>
    <w:p>
      <w:pPr>
        <w:spacing w:before="18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ork: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McGr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w-Hill,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1973.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[5]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almer,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G.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(2005).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Game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7"/>
        </w:rPr>
        <w:t>Programmers.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Ber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ele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CA: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5"/>
        </w:rPr>
        <w:t>Apress.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[6]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Ra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tal,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Dev,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Adrian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Dobre.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1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aScript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Game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Animation,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8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ulations: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HTML5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Apress.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[7]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Raus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hm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6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er,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Axel.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eaking</w:t>
      </w:r>
      <w:r>
        <w:rPr>
          <w:rFonts w:ascii="Times New Roman" w:hAnsi="Times New Roman" w:cs="Times New Roman" w:eastAsia="Times New Roman"/>
          <w:sz w:val="22"/>
          <w:szCs w:val="22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3"/>
          <w:w w:val="11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aScript.</w:t>
      </w:r>
      <w:r>
        <w:rPr>
          <w:rFonts w:ascii="Times New Roman" w:hAnsi="Times New Roman" w:cs="Times New Roman" w:eastAsia="Times New Roman"/>
          <w:sz w:val="22"/>
          <w:szCs w:val="22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bridge: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O’Reill</w:t>
      </w:r>
      <w:r>
        <w:rPr>
          <w:rFonts w:ascii="Times New Roman" w:hAnsi="Times New Roman" w:cs="Times New Roman" w:eastAsia="Times New Roman"/>
          <w:sz w:val="22"/>
          <w:szCs w:val="22"/>
          <w:spacing w:val="-17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2011.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7" w:lineRule="auto"/>
        <w:ind w:left="819" w:right="42" w:firstLine="-339"/>
        <w:jc w:val="both"/>
        <w:tabs>
          <w:tab w:pos="12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[8]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Roux,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2"/>
          <w:szCs w:val="2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J.(2007).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Journal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4"/>
          <w:i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4"/>
          <w:i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i/>
        </w:rPr>
        <w:t>efficient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-4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-12"/>
          <w:w w:val="109"/>
          <w:i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i/>
        </w:rPr>
        <w:t>estitution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9"/>
          <w:i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9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5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12"/>
          <w:i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  <w:i/>
        </w:rPr>
        <w:t>ennis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  <w:i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spacing w:val="35"/>
          <w:w w:val="112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Ba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  <w:i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l.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i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Retrie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10,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2014,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from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3"/>
        </w:rPr>
        <w:t> </w:t>
      </w:r>
      <w:hyperlink r:id="rId117">
        <w:r>
          <w:rPr>
            <w:rFonts w:ascii="Times New Roman" w:hAnsi="Times New Roman" w:cs="Times New Roman" w:eastAsia="Times New Roman"/>
            <w:sz w:val="22"/>
            <w:szCs w:val="22"/>
            <w:spacing w:val="-6"/>
            <w:w w:val="110"/>
          </w:rPr>
          <w:t>h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16"/>
          </w:rPr>
          <w:t>ttp://www.isb.ac.th/HS/JoP/</w:t>
        </w:r>
        <w:r>
          <w:rPr>
            <w:rFonts w:ascii="Times New Roman" w:hAnsi="Times New Roman" w:cs="Times New Roman" w:eastAsia="Times New Roman"/>
            <w:sz w:val="22"/>
            <w:szCs w:val="22"/>
            <w:spacing w:val="-3"/>
            <w:w w:val="116"/>
          </w:rPr>
          <w:t>v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15"/>
          </w:rPr>
          <w:t>ol1/</w:t>
        </w:r>
        <w:r>
          <w:rPr>
            <w:rFonts w:ascii="Times New Roman" w:hAnsi="Times New Roman" w:cs="Times New Roman" w:eastAsia="Times New Roman"/>
            <w:sz w:val="22"/>
            <w:szCs w:val="22"/>
            <w:spacing w:val="-6"/>
            <w:w w:val="115"/>
          </w:rPr>
          <w:t>P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10"/>
          </w:rPr>
          <w:t>a</w:t>
        </w:r>
        <w:r>
          <w:rPr>
            <w:rFonts w:ascii="Times New Roman" w:hAnsi="Times New Roman" w:cs="Times New Roman" w:eastAsia="Times New Roman"/>
            <w:sz w:val="22"/>
            <w:szCs w:val="22"/>
            <w:spacing w:val="6"/>
            <w:w w:val="110"/>
          </w:rPr>
          <w:t>p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18"/>
          </w:rPr>
          <w:t>ers/</w:t>
        </w:r>
        <w:r>
          <w:rPr>
            <w:rFonts w:ascii="Times New Roman" w:hAnsi="Times New Roman" w:cs="Times New Roman" w:eastAsia="Times New Roman"/>
            <w:sz w:val="22"/>
            <w:szCs w:val="22"/>
            <w:spacing w:val="-18"/>
            <w:w w:val="118"/>
          </w:rPr>
          <w:t>T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05"/>
          </w:rPr>
          <w:t>ennis.</w:t>
        </w:r>
        <w:r>
          <w:rPr>
            <w:rFonts w:ascii="Times New Roman" w:hAnsi="Times New Roman" w:cs="Times New Roman" w:eastAsia="Times New Roman"/>
            <w:sz w:val="22"/>
            <w:szCs w:val="22"/>
            <w:spacing w:val="0"/>
            <w:w w:val="100"/>
          </w:rPr>
        </w:r>
      </w:hyperlink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7" w:lineRule="auto"/>
        <w:ind w:left="819" w:right="42" w:firstLine="-33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[9]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ymond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John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12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ett.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Sci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tists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0"/>
        </w:rPr>
        <w:t>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gine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dern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9th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Boston,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MA:</w:t>
      </w:r>
      <w:r>
        <w:rPr>
          <w:rFonts w:ascii="Times New Roman" w:hAnsi="Times New Roman" w:cs="Times New Roman" w:eastAsia="Times New Roman"/>
          <w:sz w:val="22"/>
          <w:szCs w:val="2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Br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6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oks/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6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ole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39"/>
          <w:w w:val="10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Cengage</w:t>
      </w:r>
      <w:r>
        <w:rPr>
          <w:rFonts w:ascii="Times New Roman" w:hAnsi="Times New Roman" w:cs="Times New Roman" w:eastAsia="Times New Roman"/>
          <w:sz w:val="22"/>
          <w:szCs w:val="22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Learning,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2014.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[10]</w:t>
      </w:r>
      <w:r>
        <w:rPr>
          <w:rFonts w:ascii="Times New Roman" w:hAnsi="Times New Roman" w:cs="Times New Roman" w:eastAsia="Times New Roman"/>
          <w:sz w:val="22"/>
          <w:szCs w:val="2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oung,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Hugh</w:t>
      </w:r>
      <w:r>
        <w:rPr>
          <w:rFonts w:ascii="Times New Roman" w:hAnsi="Times New Roman" w:cs="Times New Roman" w:eastAsia="Times New Roman"/>
          <w:sz w:val="22"/>
          <w:szCs w:val="2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D.,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2"/>
          <w:szCs w:val="2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Roger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2"/>
          <w:szCs w:val="2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9"/>
          <w:w w:val="108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8"/>
        </w:rPr>
        <w:t>reedman.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ersi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ysic</w:t>
      </w:r>
      <w:r>
        <w:rPr>
          <w:rFonts w:ascii="Times New Roman" w:hAnsi="Times New Roman" w:cs="Times New Roman" w:eastAsia="Times New Roman"/>
          <w:sz w:val="22"/>
          <w:szCs w:val="2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dern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5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5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2"/>
        </w:rPr>
        <w:t>ysics.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18" w:after="0" w:line="240" w:lineRule="auto"/>
        <w:ind w:left="819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13th</w:t>
      </w:r>
      <w:r>
        <w:rPr>
          <w:rFonts w:ascii="Times New Roman" w:hAnsi="Times New Roman" w:cs="Times New Roman" w:eastAsia="Times New Roman"/>
          <w:sz w:val="22"/>
          <w:szCs w:val="2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2"/>
          <w:szCs w:val="2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earson,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2011.</w:t>
      </w:r>
      <w:r>
        <w:rPr>
          <w:rFonts w:ascii="Times New Roman" w:hAnsi="Times New Roman" w:cs="Times New Roman" w:eastAsia="Times New Roman"/>
          <w:sz w:val="22"/>
          <w:szCs w:val="2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3"/>
        </w:rPr>
        <w:t>Pri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1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5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sectPr>
      <w:pgMar w:header="0" w:footer="1116" w:top="1580" w:bottom="1300" w:left="1680" w:right="1340"/>
      <w:headerReference w:type="default" r:id="rId114"/>
      <w:footerReference w:type="default" r:id="rId115"/>
      <w:pgSz w:w="11920" w:h="16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  <w:font w:name="Calibri">
    <w:altName w:val="Calibri"/>
    <w:charset w:val="0"/>
    <w:family w:val="auto"/>
    <w:pitch w:val="default"/>
  </w:font>
  <w:font w:name="Courier">
    <w:altName w:val="Courier"/>
    <w:charset w:val="0"/>
    <w:family w:val="roman"/>
    <w:pitch w:val="fixed"/>
  </w:font>
  <w:font w:name="メイリオ">
    <w:altName w:val="メイリオ"/>
    <w:charset w:val="0"/>
    <w:family w:val="auto"/>
    <w:pitch w:val="default"/>
  </w:font>
  <w:font w:name="Avenir Next Medium">
    <w:altName w:val="Avenir Next Medium"/>
    <w:charset w:val="0"/>
    <w:family w:val="auto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3.441986pt;margin-top:775.958191pt;width:5.021821pt;height:12.9091pt;mso-position-horizontal-relative:page;mso-position-vertical-relative:page;z-index:-4233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9.411011pt;margin-top:775.958191pt;width:13.091644pt;height:12.9091pt;mso-position-horizontal-relative:page;mso-position-vertical-relative:page;z-index:-4232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9.502014pt;margin-top:775.958191pt;width:12.909101pt;height:12.9091pt;mso-position-horizontal-relative:page;mso-position-vertical-relative:page;z-index:-4147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34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9.502014pt;margin-top:775.958191pt;width:12.909101pt;height:12.9091pt;mso-position-horizontal-relative:page;mso-position-vertical-relative:page;z-index:-4146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36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9.502014pt;margin-top:775.958191pt;width:12.909101pt;height:12.9091pt;mso-position-horizontal-relative:page;mso-position-vertical-relative:page;z-index:-4127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44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9.502014pt;margin-top:775.958191pt;width:12.909101pt;height:12.9091pt;mso-position-horizontal-relative:page;mso-position-vertical-relative:page;z-index:-4126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46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231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89.711383pt;height:12.9091pt;mso-position-horizontal-relative:page;mso-position-vertical-relative:page;z-index:-4230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9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7"/>
                    <w:w w:val="109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9"/>
                  </w:rPr>
                  <w:t>tr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7"/>
                    <w:w w:val="109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9"/>
                  </w:rPr>
                  <w:t>duction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0"/>
                    <w:w w:val="109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esenting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5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anvas,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4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6"/>
                    <w:i/>
                  </w:rPr>
                  <w:t>etc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6.458984pt;margin-top:49.879166pt;width:9.454550pt;height:12.9091pt;mso-position-horizontal-relative:page;mso-position-vertical-relative:page;z-index:-4229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207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3608pt;height:12.9091pt;mso-position-horizontal-relative:page;mso-position-vertical-relative:page;z-index:-4206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1.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Title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3"/>
                    <w:i/>
                  </w:rPr>
                  <w:t>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3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2"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205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204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3608pt;height:12.9091pt;mso-position-horizontal-relative:page;mso-position-vertical-relative:page;z-index:-4203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1.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Title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3"/>
                    <w:i/>
                  </w:rPr>
                  <w:t>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3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2"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202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201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3608pt;height:12.9091pt;mso-position-horizontal-relative:page;mso-position-vertical-relative:page;z-index:-4200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1.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Title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3"/>
                    <w:i/>
                  </w:rPr>
                  <w:t>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3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2"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99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98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3608pt;height:12.9091pt;mso-position-horizontal-relative:page;mso-position-vertical-relative:page;z-index:-4197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1.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Title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3"/>
                    <w:i/>
                  </w:rPr>
                  <w:t>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3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2"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96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95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1.812075pt;height:12.9091pt;mso-position-horizontal-relative:page;mso-position-vertical-relative:page;z-index:-4194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Simulating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4"/>
                    <w:i/>
                  </w:rPr>
                  <w:t>Orbits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93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92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1.812075pt;height:12.9091pt;mso-position-horizontal-relative:page;mso-position-vertical-relative:page;z-index:-4191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Simulating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4"/>
                    <w:i/>
                  </w:rPr>
                  <w:t>Orbits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90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89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1.812075pt;height:12.9091pt;mso-position-horizontal-relative:page;mso-position-vertical-relative:page;z-index:-4188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Simulating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4"/>
                    <w:i/>
                  </w:rPr>
                  <w:t>Orbits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87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86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1.812075pt;height:12.9091pt;mso-position-horizontal-relative:page;mso-position-vertical-relative:page;z-index:-4185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Simulating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4"/>
                    <w:i/>
                  </w:rPr>
                  <w:t>Orbits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84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83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1.812075pt;height:12.9091pt;mso-position-horizontal-relative:page;mso-position-vertical-relative:page;z-index:-4182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Simulating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4"/>
                    <w:i/>
                  </w:rPr>
                  <w:t>Orbits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81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228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89.711383pt;height:12.9091pt;mso-position-horizontal-relative:page;mso-position-vertical-relative:page;z-index:-4227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9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7"/>
                    <w:w w:val="109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9"/>
                  </w:rPr>
                  <w:t>tr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7"/>
                    <w:w w:val="109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9"/>
                  </w:rPr>
                  <w:t>duction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0"/>
                    <w:w w:val="109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esenting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5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anvas,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4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6"/>
                    <w:i/>
                  </w:rPr>
                  <w:t>etc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6.458984pt;margin-top:49.879166pt;width:9.454550pt;height:12.9091pt;mso-position-horizontal-relative:page;mso-position-vertical-relative:page;z-index:-4226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80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1.812075pt;height:12.9091pt;mso-position-horizontal-relative:page;mso-position-vertical-relative:page;z-index:-4179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Simulating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4"/>
                    <w:i/>
                  </w:rPr>
                  <w:t>Orbits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78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77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1.812075pt;height:12.9091pt;mso-position-horizontal-relative:page;mso-position-vertical-relative:page;z-index:-4176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Simulating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4"/>
                    <w:i/>
                  </w:rPr>
                  <w:t>Orbits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75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74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1.812075pt;height:12.9091pt;mso-position-horizontal-relative:page;mso-position-vertical-relative:page;z-index:-4173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Simulating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4"/>
                    <w:i/>
                  </w:rPr>
                  <w:t>Orbits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72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71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1.812075pt;height:12.9091pt;mso-position-horizontal-relative:page;mso-position-vertical-relative:page;z-index:-4170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Simulating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4"/>
                    <w:i/>
                  </w:rPr>
                  <w:t>Orbits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69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68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1.812075pt;height:12.9091pt;mso-position-horizontal-relative:page;mso-position-vertical-relative:page;z-index:-4167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Simulating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4"/>
                    <w:i/>
                  </w:rPr>
                  <w:t>Orbits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66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65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1.812075pt;height:12.9091pt;mso-position-horizontal-relative:page;mso-position-vertical-relative:page;z-index:-4164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2.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Simulating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4"/>
                    <w:i/>
                  </w:rPr>
                  <w:t>Orbits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63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62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43717pt;height:12.9091pt;mso-position-horizontal-relative:page;mso-position-vertical-relative:page;z-index:-4161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3.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6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igid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dy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7"/>
                    <w:i/>
                  </w:rPr>
                  <w:t>Motion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60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59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43717pt;height:12.9091pt;mso-position-horizontal-relative:page;mso-position-vertical-relative:page;z-index:-4158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3.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6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igid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dy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7"/>
                    <w:i/>
                  </w:rPr>
                  <w:t>Motion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57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225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89.711383pt;height:12.9091pt;mso-position-horizontal-relative:page;mso-position-vertical-relative:page;z-index:-4224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9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7"/>
                    <w:w w:val="109"/>
                  </w:rPr>
                  <w:t>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9"/>
                  </w:rPr>
                  <w:t>tr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7"/>
                    <w:w w:val="109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9"/>
                  </w:rPr>
                  <w:t>duction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0"/>
                    <w:w w:val="109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esenting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5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anvas,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4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6"/>
                    <w:i/>
                  </w:rPr>
                  <w:t>etc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6.458984pt;margin-top:49.879166pt;width:9.454550pt;height:12.9091pt;mso-position-horizontal-relative:page;mso-position-vertical-relative:page;z-index:-4223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56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43717pt;height:12.9091pt;mso-position-horizontal-relative:page;mso-position-vertical-relative:page;z-index:-4155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3.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6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igid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dy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7"/>
                    <w:i/>
                  </w:rPr>
                  <w:t>Motion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54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53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43717pt;height:12.9091pt;mso-position-horizontal-relative:page;mso-position-vertical-relative:page;z-index:-4152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3.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6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igid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dy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7"/>
                    <w:i/>
                  </w:rPr>
                  <w:t>Motion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51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50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43717pt;height:12.9091pt;mso-position-horizontal-relative:page;mso-position-vertical-relative:page;z-index:-4149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3.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6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igid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dy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7"/>
                    <w:i/>
                  </w:rPr>
                  <w:t>Motion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48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45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233.458238pt;height:12.9091pt;mso-position-horizontal-relative:page;mso-position-vertical-relative:page;z-index:-4144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Ap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6"/>
                    <w:w w:val="10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endix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A.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7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de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7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Listings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6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om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1"/>
                    <w:i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43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42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233.458238pt;height:12.9091pt;mso-position-horizontal-relative:page;mso-position-vertical-relative:page;z-index:-4141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Ap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6"/>
                    <w:w w:val="10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endix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A.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7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de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7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Listings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6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om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1"/>
                    <w:i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40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39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233.458238pt;height:12.9091pt;mso-position-horizontal-relative:page;mso-position-vertical-relative:page;z-index:-4138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Ap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6"/>
                    <w:w w:val="10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endix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A.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7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de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7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Listings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6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om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1"/>
                    <w:i/>
                  </w:rPr>
                  <w:t>1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37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36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233.003238pt;height:12.9091pt;mso-position-horizontal-relative:page;mso-position-vertical-relative:page;z-index:-4135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Ap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6"/>
                    <w:w w:val="10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endix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B.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7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de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7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Listings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6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om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1"/>
                    <w:i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34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33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233.003238pt;height:12.9091pt;mso-position-horizontal-relative:page;mso-position-vertical-relative:page;z-index:-4132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Ap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6"/>
                    <w:w w:val="10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endix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B.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7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de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7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Listings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6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om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1"/>
                    <w:i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31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130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233.003238pt;height:12.9091pt;mso-position-horizontal-relative:page;mso-position-vertical-relative:page;z-index:-4129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Ap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6"/>
                    <w:w w:val="10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endix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B.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0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7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2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de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37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Listings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6"/>
                    <w:w w:val="100"/>
                    <w:i/>
                  </w:rPr>
                  <w:t>F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0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om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1"/>
                    <w:i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128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222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3608pt;height:12.9091pt;mso-position-horizontal-relative:page;mso-position-vertical-relative:page;z-index:-4221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1.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Title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3"/>
                    <w:i/>
                  </w:rPr>
                  <w:t>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3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2"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55pt;height:12.9091pt;mso-position-horizontal-relative:page;mso-position-vertical-relative:page;z-index:-4220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219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3608pt;height:12.9091pt;mso-position-horizontal-relative:page;mso-position-vertical-relative:page;z-index:-4218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1.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Title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3"/>
                    <w:i/>
                  </w:rPr>
                  <w:t>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3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2"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6.458984pt;margin-top:49.879166pt;width:9.454550pt;height:12.9091pt;mso-position-horizontal-relative:page;mso-position-vertical-relative:page;z-index:-4217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216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3608pt;height:12.9091pt;mso-position-horizontal-relative:page;mso-position-vertical-relative:page;z-index:-4215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1.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Title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3"/>
                    <w:i/>
                  </w:rPr>
                  <w:t>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3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2"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6.458984pt;margin-top:49.879166pt;width:9.454550pt;height:12.9091pt;mso-position-horizontal-relative:page;mso-position-vertical-relative:page;z-index:-4214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213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3608pt;height:12.9091pt;mso-position-horizontal-relative:page;mso-position-vertical-relative:page;z-index:-4212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1.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Title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3"/>
                    <w:i/>
                  </w:rPr>
                  <w:t>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3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2"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6.458984pt;margin-top:49.879166pt;width:9.454550pt;height:12.9091pt;mso-position-horizontal-relative:page;mso-position-vertical-relative:page;z-index:-4211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08pt;margin-top:63.324989pt;width:415.913pt;height:.1pt;mso-position-horizontal-relative:page;mso-position-vertical-relative:page;z-index:-4210" coordorigin="2160,1266" coordsize="8318,2">
          <v:shape style="position:absolute;left:2160;top:1266;width:8318;height:2" coordorigin="2160,1266" coordsize="8318,0" path="m2160,1266l10478,1266e" filled="f" stroked="t" strokeweight=".398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49.879166pt;width:148.13608pt;height:12.9091pt;mso-position-horizontal-relative:page;mso-position-vertical-relative:page;z-index:-4209" type="#_x0000_t202" filled="f" stroked="f">
          <v:textbox inset="0,0,0,0">
            <w:txbxContent>
              <w:p>
                <w:pPr>
                  <w:spacing w:before="0" w:after="0" w:line="231" w:lineRule="exact"/>
                  <w:ind w:left="20" w:right="-53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11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2"/>
                    <w:w w:val="111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t>1.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45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53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Title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16"/>
                    <w:w w:val="100"/>
                    <w:i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3"/>
                    <w:i/>
                  </w:rPr>
                  <w:t>He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-11"/>
                    <w:w w:val="103"/>
                    <w:i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2"/>
                    <w:i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003998pt;margin-top:49.879166pt;width:14.909101pt;height:12.9091pt;mso-position-horizontal-relative:page;mso-position-vertical-relative:page;z-index:-4208" type="#_x0000_t202" filled="f" stroked="f">
          <v:textbox inset="0,0,0,0">
            <w:txbxContent>
              <w:p>
                <w:pPr>
                  <w:spacing w:before="0" w:after="0" w:line="231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22"/>
                    <w:szCs w:val="22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bates.edu/" TargetMode="External"/><Relationship Id="rId6" Type="http://schemas.openxmlformats.org/officeDocument/2006/relationships/hyperlink" Target="http://www.peterkrieg.com/thesis" TargetMode="External"/><Relationship Id="rId7" Type="http://schemas.openxmlformats.org/officeDocument/2006/relationships/image" Target="media/image1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hyperlink" Target="http://peterkrieg.com/thesis" TargetMode="Externa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footer" Target="footer5.xml"/><Relationship Id="rId14" Type="http://schemas.openxmlformats.org/officeDocument/2006/relationships/header" Target="header1.xml"/><Relationship Id="rId15" Type="http://schemas.openxmlformats.org/officeDocument/2006/relationships/footer" Target="footer6.xml"/><Relationship Id="rId16" Type="http://schemas.openxmlformats.org/officeDocument/2006/relationships/image" Target="media/image2.png"/><Relationship Id="rId17" Type="http://schemas.openxmlformats.org/officeDocument/2006/relationships/header" Target="header2.xml"/><Relationship Id="rId18" Type="http://schemas.openxmlformats.org/officeDocument/2006/relationships/footer" Target="footer7.xml"/><Relationship Id="rId19" Type="http://schemas.openxmlformats.org/officeDocument/2006/relationships/image" Target="media/image3.png"/><Relationship Id="rId20" Type="http://schemas.openxmlformats.org/officeDocument/2006/relationships/header" Target="header3.xml"/><Relationship Id="rId21" Type="http://schemas.openxmlformats.org/officeDocument/2006/relationships/footer" Target="footer8.xml"/><Relationship Id="rId22" Type="http://schemas.openxmlformats.org/officeDocument/2006/relationships/hyperlink" Target="http://www.peterkrieg.com/thesis" TargetMode="External"/><Relationship Id="rId23" Type="http://schemas.openxmlformats.org/officeDocument/2006/relationships/header" Target="header4.xml"/><Relationship Id="rId24" Type="http://schemas.openxmlformats.org/officeDocument/2006/relationships/footer" Target="footer9.xml"/><Relationship Id="rId25" Type="http://schemas.openxmlformats.org/officeDocument/2006/relationships/header" Target="header5.xml"/><Relationship Id="rId26" Type="http://schemas.openxmlformats.org/officeDocument/2006/relationships/footer" Target="footer10.xml"/><Relationship Id="rId27" Type="http://schemas.openxmlformats.org/officeDocument/2006/relationships/header" Target="header6.xml"/><Relationship Id="rId28" Type="http://schemas.openxmlformats.org/officeDocument/2006/relationships/footer" Target="footer11.xml"/><Relationship Id="rId29" Type="http://schemas.openxmlformats.org/officeDocument/2006/relationships/header" Target="header7.xml"/><Relationship Id="rId30" Type="http://schemas.openxmlformats.org/officeDocument/2006/relationships/footer" Target="footer12.xml"/><Relationship Id="rId31" Type="http://schemas.openxmlformats.org/officeDocument/2006/relationships/image" Target="media/image4.jpg"/><Relationship Id="rId32" Type="http://schemas.openxmlformats.org/officeDocument/2006/relationships/header" Target="header8.xml"/><Relationship Id="rId33" Type="http://schemas.openxmlformats.org/officeDocument/2006/relationships/footer" Target="footer13.xml"/><Relationship Id="rId34" Type="http://schemas.openxmlformats.org/officeDocument/2006/relationships/header" Target="header9.xml"/><Relationship Id="rId35" Type="http://schemas.openxmlformats.org/officeDocument/2006/relationships/footer" Target="footer14.xml"/><Relationship Id="rId36" Type="http://schemas.openxmlformats.org/officeDocument/2006/relationships/header" Target="header10.xml"/><Relationship Id="rId37" Type="http://schemas.openxmlformats.org/officeDocument/2006/relationships/footer" Target="footer15.xml"/><Relationship Id="rId38" Type="http://schemas.openxmlformats.org/officeDocument/2006/relationships/header" Target="header11.xml"/><Relationship Id="rId39" Type="http://schemas.openxmlformats.org/officeDocument/2006/relationships/footer" Target="footer16.xml"/><Relationship Id="rId40" Type="http://schemas.openxmlformats.org/officeDocument/2006/relationships/header" Target="header12.xml"/><Relationship Id="rId41" Type="http://schemas.openxmlformats.org/officeDocument/2006/relationships/footer" Target="footer17.xml"/><Relationship Id="rId42" Type="http://schemas.openxmlformats.org/officeDocument/2006/relationships/header" Target="header13.xml"/><Relationship Id="rId43" Type="http://schemas.openxmlformats.org/officeDocument/2006/relationships/footer" Target="footer18.xml"/><Relationship Id="rId44" Type="http://schemas.openxmlformats.org/officeDocument/2006/relationships/image" Target="media/image5.jpg"/><Relationship Id="rId45" Type="http://schemas.openxmlformats.org/officeDocument/2006/relationships/header" Target="header14.xml"/><Relationship Id="rId46" Type="http://schemas.openxmlformats.org/officeDocument/2006/relationships/footer" Target="footer19.xml"/><Relationship Id="rId47" Type="http://schemas.openxmlformats.org/officeDocument/2006/relationships/header" Target="header15.xml"/><Relationship Id="rId48" Type="http://schemas.openxmlformats.org/officeDocument/2006/relationships/footer" Target="footer20.xml"/><Relationship Id="rId49" Type="http://schemas.openxmlformats.org/officeDocument/2006/relationships/header" Target="header16.xml"/><Relationship Id="rId50" Type="http://schemas.openxmlformats.org/officeDocument/2006/relationships/footer" Target="footer21.xml"/><Relationship Id="rId51" Type="http://schemas.openxmlformats.org/officeDocument/2006/relationships/header" Target="header17.xml"/><Relationship Id="rId52" Type="http://schemas.openxmlformats.org/officeDocument/2006/relationships/footer" Target="footer22.xml"/><Relationship Id="rId53" Type="http://schemas.openxmlformats.org/officeDocument/2006/relationships/header" Target="header18.xml"/><Relationship Id="rId54" Type="http://schemas.openxmlformats.org/officeDocument/2006/relationships/footer" Target="footer23.xml"/><Relationship Id="rId55" Type="http://schemas.openxmlformats.org/officeDocument/2006/relationships/header" Target="header19.xml"/><Relationship Id="rId56" Type="http://schemas.openxmlformats.org/officeDocument/2006/relationships/footer" Target="footer24.xml"/><Relationship Id="rId57" Type="http://schemas.openxmlformats.org/officeDocument/2006/relationships/header" Target="header20.xml"/><Relationship Id="rId58" Type="http://schemas.openxmlformats.org/officeDocument/2006/relationships/footer" Target="footer25.xml"/><Relationship Id="rId59" Type="http://schemas.openxmlformats.org/officeDocument/2006/relationships/header" Target="header21.xml"/><Relationship Id="rId60" Type="http://schemas.openxmlformats.org/officeDocument/2006/relationships/footer" Target="footer26.xml"/><Relationship Id="rId61" Type="http://schemas.openxmlformats.org/officeDocument/2006/relationships/image" Target="media/image6.png"/><Relationship Id="rId62" Type="http://schemas.openxmlformats.org/officeDocument/2006/relationships/image" Target="media/image7.png"/><Relationship Id="rId63" Type="http://schemas.openxmlformats.org/officeDocument/2006/relationships/header" Target="header22.xml"/><Relationship Id="rId64" Type="http://schemas.openxmlformats.org/officeDocument/2006/relationships/footer" Target="footer27.xml"/><Relationship Id="rId65" Type="http://schemas.openxmlformats.org/officeDocument/2006/relationships/image" Target="media/image8.png"/><Relationship Id="rId66" Type="http://schemas.openxmlformats.org/officeDocument/2006/relationships/header" Target="header23.xml"/><Relationship Id="rId67" Type="http://schemas.openxmlformats.org/officeDocument/2006/relationships/footer" Target="footer28.xml"/><Relationship Id="rId68" Type="http://schemas.openxmlformats.org/officeDocument/2006/relationships/image" Target="media/image9.jpg"/><Relationship Id="rId69" Type="http://schemas.openxmlformats.org/officeDocument/2006/relationships/header" Target="header24.xml"/><Relationship Id="rId70" Type="http://schemas.openxmlformats.org/officeDocument/2006/relationships/footer" Target="footer29.xml"/><Relationship Id="rId71" Type="http://schemas.openxmlformats.org/officeDocument/2006/relationships/image" Target="media/image10.jpg"/><Relationship Id="rId72" Type="http://schemas.openxmlformats.org/officeDocument/2006/relationships/header" Target="header25.xml"/><Relationship Id="rId73" Type="http://schemas.openxmlformats.org/officeDocument/2006/relationships/footer" Target="footer30.xml"/><Relationship Id="rId74" Type="http://schemas.openxmlformats.org/officeDocument/2006/relationships/header" Target="header26.xml"/><Relationship Id="rId75" Type="http://schemas.openxmlformats.org/officeDocument/2006/relationships/footer" Target="footer31.xml"/><Relationship Id="rId76" Type="http://schemas.openxmlformats.org/officeDocument/2006/relationships/image" Target="media/image11.jpg"/><Relationship Id="rId77" Type="http://schemas.openxmlformats.org/officeDocument/2006/relationships/header" Target="header27.xml"/><Relationship Id="rId78" Type="http://schemas.openxmlformats.org/officeDocument/2006/relationships/footer" Target="footer32.xml"/><Relationship Id="rId79" Type="http://schemas.openxmlformats.org/officeDocument/2006/relationships/header" Target="header28.xml"/><Relationship Id="rId80" Type="http://schemas.openxmlformats.org/officeDocument/2006/relationships/footer" Target="footer33.xml"/><Relationship Id="rId81" Type="http://schemas.openxmlformats.org/officeDocument/2006/relationships/header" Target="header29.xml"/><Relationship Id="rId82" Type="http://schemas.openxmlformats.org/officeDocument/2006/relationships/footer" Target="footer34.xml"/><Relationship Id="rId83" Type="http://schemas.openxmlformats.org/officeDocument/2006/relationships/image" Target="media/image12.jpg"/><Relationship Id="rId84" Type="http://schemas.openxmlformats.org/officeDocument/2006/relationships/header" Target="header30.xml"/><Relationship Id="rId85" Type="http://schemas.openxmlformats.org/officeDocument/2006/relationships/footer" Target="footer35.xml"/><Relationship Id="rId86" Type="http://schemas.openxmlformats.org/officeDocument/2006/relationships/header" Target="header31.xml"/><Relationship Id="rId87" Type="http://schemas.openxmlformats.org/officeDocument/2006/relationships/footer" Target="footer36.xml"/><Relationship Id="rId88" Type="http://schemas.openxmlformats.org/officeDocument/2006/relationships/header" Target="header32.xml"/><Relationship Id="rId89" Type="http://schemas.openxmlformats.org/officeDocument/2006/relationships/footer" Target="footer37.xml"/><Relationship Id="rId90" Type="http://schemas.openxmlformats.org/officeDocument/2006/relationships/header" Target="header33.xml"/><Relationship Id="rId91" Type="http://schemas.openxmlformats.org/officeDocument/2006/relationships/footer" Target="footer38.xml"/><Relationship Id="rId92" Type="http://schemas.openxmlformats.org/officeDocument/2006/relationships/header" Target="header34.xml"/><Relationship Id="rId93" Type="http://schemas.openxmlformats.org/officeDocument/2006/relationships/footer" Target="footer39.xml"/><Relationship Id="rId94" Type="http://schemas.openxmlformats.org/officeDocument/2006/relationships/header" Target="header35.xml"/><Relationship Id="rId95" Type="http://schemas.openxmlformats.org/officeDocument/2006/relationships/footer" Target="footer40.xml"/><Relationship Id="rId96" Type="http://schemas.openxmlformats.org/officeDocument/2006/relationships/header" Target="header36.xml"/><Relationship Id="rId97" Type="http://schemas.openxmlformats.org/officeDocument/2006/relationships/footer" Target="footer41.xml"/><Relationship Id="rId98" Type="http://schemas.openxmlformats.org/officeDocument/2006/relationships/header" Target="header37.xml"/><Relationship Id="rId99" Type="http://schemas.openxmlformats.org/officeDocument/2006/relationships/footer" Target="footer42.xml"/><Relationship Id="rId100" Type="http://schemas.openxmlformats.org/officeDocument/2006/relationships/header" Target="header38.xml"/><Relationship Id="rId101" Type="http://schemas.openxmlformats.org/officeDocument/2006/relationships/footer" Target="footer43.xml"/><Relationship Id="rId102" Type="http://schemas.openxmlformats.org/officeDocument/2006/relationships/header" Target="header39.xml"/><Relationship Id="rId103" Type="http://schemas.openxmlformats.org/officeDocument/2006/relationships/footer" Target="footer44.xml"/><Relationship Id="rId104" Type="http://schemas.openxmlformats.org/officeDocument/2006/relationships/header" Target="header40.xml"/><Relationship Id="rId105" Type="http://schemas.openxmlformats.org/officeDocument/2006/relationships/footer" Target="footer45.xml"/><Relationship Id="rId106" Type="http://schemas.openxmlformats.org/officeDocument/2006/relationships/header" Target="header41.xml"/><Relationship Id="rId107" Type="http://schemas.openxmlformats.org/officeDocument/2006/relationships/footer" Target="footer46.xml"/><Relationship Id="rId108" Type="http://schemas.openxmlformats.org/officeDocument/2006/relationships/header" Target="header42.xml"/><Relationship Id="rId109" Type="http://schemas.openxmlformats.org/officeDocument/2006/relationships/footer" Target="footer47.xml"/><Relationship Id="rId110" Type="http://schemas.openxmlformats.org/officeDocument/2006/relationships/header" Target="header43.xml"/><Relationship Id="rId111" Type="http://schemas.openxmlformats.org/officeDocument/2006/relationships/footer" Target="footer48.xml"/><Relationship Id="rId112" Type="http://schemas.openxmlformats.org/officeDocument/2006/relationships/header" Target="header44.xml"/><Relationship Id="rId113" Type="http://schemas.openxmlformats.org/officeDocument/2006/relationships/footer" Target="footer49.xml"/><Relationship Id="rId114" Type="http://schemas.openxmlformats.org/officeDocument/2006/relationships/header" Target="header45.xml"/><Relationship Id="rId115" Type="http://schemas.openxmlformats.org/officeDocument/2006/relationships/footer" Target="footer50.xml"/><Relationship Id="rId116" Type="http://schemas.openxmlformats.org/officeDocument/2006/relationships/hyperlink" Target="http://hyperphysics.phy-astr.gsu.edu/hbase/airfri.html" TargetMode="External"/><Relationship Id="rId117" Type="http://schemas.openxmlformats.org/officeDocument/2006/relationships/hyperlink" Target="http://www.isb.ac.th/HS/JoP/vol1/Papers/Tennis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Krieg</dc:creator>
  <dc:title>Mechanics Simulations Using Javascript</dc:title>
  <dcterms:created xsi:type="dcterms:W3CDTF">2014-11-29T13:17:05Z</dcterms:created>
  <dcterms:modified xsi:type="dcterms:W3CDTF">2014-11-29T13:17:05Z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2014-11-29T00:00:00Z</vt:filetime>
  </property>
  <property fmtid="{D5CDD505-2E9C-101B-9397-08002B2CF9AE}" pid="3" name="LastSaved">
    <vt:filetime>2014-11-29T00:00:00Z</vt:filetime>
  </property>
</Properties>
</file>